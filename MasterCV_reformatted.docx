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3A7BC9" w14:textId="77777777" w:rsidR="007274F4" w:rsidRPr="007274F4" w:rsidRDefault="00433CFC" w:rsidP="007274F4">
      <w:pPr>
        <w:pStyle w:val="YourName"/>
        <w:rPr>
          <w:sz w:val="24"/>
          <w:szCs w:val="24"/>
        </w:rPr>
      </w:pPr>
      <w:sdt>
        <w:sdtPr>
          <w:rPr>
            <w:sz w:val="24"/>
            <w:szCs w:val="24"/>
          </w:rPr>
          <w:alias w:val="Author"/>
          <w:id w:val="4805016"/>
          <w:placeholder>
            <w:docPart w:val="97FFC07F0B064B0FA3339C0002367F64"/>
          </w:placeholder>
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<w:text/>
        </w:sdtPr>
        <w:sdtEndPr/>
        <w:sdtContent>
          <w:r w:rsidR="007274F4" w:rsidRPr="007274F4">
            <w:rPr>
              <w:sz w:val="24"/>
              <w:szCs w:val="24"/>
            </w:rPr>
            <w:t>Anne SPencer Ross</w:t>
          </w:r>
        </w:sdtContent>
      </w:sdt>
      <w:r w:rsidR="001A576F" w:rsidRPr="007274F4">
        <w:rPr>
          <w:sz w:val="24"/>
          <w:szCs w:val="24"/>
        </w:rPr>
        <w:t xml:space="preserve"> </w:t>
      </w:r>
      <w:r w:rsidR="007274F4" w:rsidRPr="007274F4">
        <w:rPr>
          <w:sz w:val="24"/>
          <w:szCs w:val="24"/>
        </w:rPr>
        <w:t xml:space="preserve">                </w:t>
      </w:r>
    </w:p>
    <w:p w14:paraId="246492F8" w14:textId="77ABBDCF" w:rsidR="002E3F7C" w:rsidRDefault="007274F4" w:rsidP="007274F4">
      <w:pPr>
        <w:pStyle w:val="NormalBodyText"/>
        <w:ind w:left="0"/>
      </w:pPr>
      <w:bookmarkStart w:id="0" w:name="_GoBack"/>
      <w:bookmarkEnd w:id="0"/>
      <w:r>
        <w:t>ansross@cs.washington.edu</w:t>
      </w:r>
      <w:r w:rsidR="000322CB">
        <w:t xml:space="preserve"> | </w:t>
      </w:r>
      <w:r w:rsidRPr="007274F4">
        <w:t>https://homes.cs.washington.edu/~ansross/</w:t>
      </w:r>
    </w:p>
    <w:p w14:paraId="4166F821" w14:textId="77777777" w:rsidR="002E3F7C" w:rsidRDefault="000322CB">
      <w:pPr>
        <w:pStyle w:val="SectionHeading"/>
      </w:pPr>
      <w:r>
        <w:t>EDUCATION</w:t>
      </w:r>
    </w:p>
    <w:p w14:paraId="2649E122" w14:textId="77777777" w:rsidR="002E3F7C" w:rsidRDefault="00E85CB9">
      <w:pPr>
        <w:pStyle w:val="Location"/>
      </w:pPr>
      <w:r>
        <w:t>University of Washington, Seattle, WA</w:t>
      </w:r>
    </w:p>
    <w:p w14:paraId="7B4E9257" w14:textId="77777777" w:rsidR="002E3F7C" w:rsidRDefault="00E85CB9" w:rsidP="00FE579F">
      <w:pPr>
        <w:pStyle w:val="JobTitle"/>
        <w:tabs>
          <w:tab w:val="clear" w:pos="7560"/>
          <w:tab w:val="left" w:pos="7470"/>
        </w:tabs>
      </w:pPr>
      <w:r>
        <w:t>Ph.D. Student, Computer Science and Engineering</w:t>
      </w:r>
      <w:r w:rsidR="000322CB">
        <w:tab/>
      </w:r>
      <w:sdt>
        <w:sdtPr>
          <w:rPr>
            <w:b w:val="0"/>
          </w:rPr>
          <w:id w:val="275215203"/>
          <w:placeholder>
            <w:docPart w:val="77D294FF16074E9EA5B5C289F82DEBBA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7274F4">
            <w:rPr>
              <w:b w:val="0"/>
            </w:rPr>
            <w:t>2015 - present</w:t>
          </w:r>
        </w:sdtContent>
      </w:sdt>
    </w:p>
    <w:p w14:paraId="10510E44" w14:textId="77777777" w:rsidR="002E3F7C" w:rsidRDefault="00E85CB9" w:rsidP="00E85CB9">
      <w:pPr>
        <w:pStyle w:val="SpaceAfter"/>
      </w:pPr>
      <w:r>
        <w:t>Human-Computer Interaction and Accessibility Focus</w:t>
      </w:r>
    </w:p>
    <w:p w14:paraId="109D0785" w14:textId="77777777" w:rsidR="002E3F7C" w:rsidRDefault="00E85CB9">
      <w:pPr>
        <w:pStyle w:val="Location"/>
      </w:pPr>
      <w:r>
        <w:t>Colorado State University, Fort Collins, CO</w:t>
      </w:r>
    </w:p>
    <w:p w14:paraId="7336315C" w14:textId="77777777" w:rsidR="00E85CB9" w:rsidRDefault="00E85CB9" w:rsidP="00FE579F">
      <w:pPr>
        <w:pStyle w:val="JobTitle"/>
        <w:tabs>
          <w:tab w:val="clear" w:pos="7560"/>
          <w:tab w:val="left" w:pos="7470"/>
        </w:tabs>
      </w:pPr>
      <w:r>
        <w:t>B.S. in Computer Science</w:t>
      </w:r>
      <w:r>
        <w:tab/>
      </w:r>
      <w:sdt>
        <w:sdtPr>
          <w:rPr>
            <w:b w:val="0"/>
          </w:rPr>
          <w:id w:val="275215213"/>
          <w:placeholder>
            <w:docPart w:val="E02FC124C3864D93B2916156B249AFDE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E85CB9">
            <w:rPr>
              <w:b w:val="0"/>
            </w:rPr>
            <w:t>2012-2014</w:t>
          </w:r>
        </w:sdtContent>
      </w:sdt>
    </w:p>
    <w:p w14:paraId="01109189" w14:textId="77777777" w:rsidR="002E3F7C" w:rsidRDefault="00E85CB9" w:rsidP="00E85CB9">
      <w:pPr>
        <w:pStyle w:val="NormalBodyText"/>
      </w:pPr>
      <w:r>
        <w:t>Manga Cum Laude with Honors, GPA: 3.99</w:t>
      </w:r>
      <w:r w:rsidR="000322CB">
        <w:tab/>
      </w:r>
    </w:p>
    <w:p w14:paraId="73ABD2AA" w14:textId="77777777" w:rsidR="002E3F7C" w:rsidRPr="00E85CB9" w:rsidRDefault="00E85CB9">
      <w:pPr>
        <w:pStyle w:val="SpaceAfter"/>
        <w:rPr>
          <w:i/>
        </w:rPr>
      </w:pPr>
      <w:r>
        <w:t xml:space="preserve">Thesis: </w:t>
      </w:r>
      <w:r>
        <w:rPr>
          <w:i/>
        </w:rPr>
        <w:t>Examination of the Dedicated Research Assistant (DESA) System Usability and Effectiveness</w:t>
      </w:r>
    </w:p>
    <w:p w14:paraId="21BDAFCF" w14:textId="77777777" w:rsidR="002E3F7C" w:rsidRDefault="00E85CB9">
      <w:pPr>
        <w:pStyle w:val="Location"/>
      </w:pPr>
      <w:r>
        <w:t>University of California Santa Cruz, Santa Cruz, CA</w:t>
      </w:r>
    </w:p>
    <w:p w14:paraId="050E545F" w14:textId="77777777" w:rsidR="002E3F7C" w:rsidRDefault="00E85CB9" w:rsidP="00FE579F">
      <w:pPr>
        <w:pStyle w:val="JobTitle"/>
        <w:tabs>
          <w:tab w:val="clear" w:pos="7560"/>
          <w:tab w:val="left" w:pos="7470"/>
        </w:tabs>
      </w:pPr>
      <w:r>
        <w:t>Major: Film Production</w:t>
      </w:r>
      <w:r w:rsidR="000322CB">
        <w:tab/>
      </w:r>
      <w:bookmarkStart w:id="1" w:name="_Hlk498334891"/>
      <w:sdt>
        <w:sdtPr>
          <w:rPr>
            <w:b w:val="0"/>
          </w:rPr>
          <w:id w:val="275215217"/>
          <w:placeholder>
            <w:docPart w:val="61F922C1744A4091A75618DDADC285A9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E85CB9">
            <w:rPr>
              <w:b w:val="0"/>
            </w:rPr>
            <w:t>2010-2012</w:t>
          </w:r>
        </w:sdtContent>
      </w:sdt>
      <w:bookmarkEnd w:id="1"/>
    </w:p>
    <w:p w14:paraId="11C76E85" w14:textId="77777777" w:rsidR="002E3F7C" w:rsidRDefault="00E85CB9">
      <w:pPr>
        <w:pStyle w:val="NormalBodyText"/>
      </w:pPr>
      <w:r>
        <w:t>Minor: Statistics</w:t>
      </w:r>
    </w:p>
    <w:p w14:paraId="2AE7AC06" w14:textId="77777777" w:rsidR="002E3F7C" w:rsidRDefault="00E85CB9" w:rsidP="00E85CB9">
      <w:pPr>
        <w:pStyle w:val="SpaceAfter"/>
      </w:pPr>
      <w:r>
        <w:t>GPA: 3.95</w:t>
      </w:r>
    </w:p>
    <w:p w14:paraId="14BF3581" w14:textId="77777777" w:rsidR="00CD7923" w:rsidRDefault="00CD7923">
      <w:pPr>
        <w:pStyle w:val="SectionHeading"/>
      </w:pPr>
      <w:r>
        <w:t>Conference Publications</w:t>
      </w:r>
    </w:p>
    <w:p w14:paraId="067448BE" w14:textId="77777777" w:rsidR="003B2FD4" w:rsidRDefault="003B2FD4" w:rsidP="004930A3">
      <w:pPr>
        <w:pStyle w:val="ItalicHeading"/>
        <w:tabs>
          <w:tab w:val="left" w:pos="7560"/>
          <w:tab w:val="left" w:pos="8280"/>
        </w:tabs>
      </w:pPr>
      <w:r>
        <w:t>Creative Writing with a Machine in the Loop: Case Studies on Slogans and Stories</w:t>
      </w:r>
      <w:r>
        <w:tab/>
      </w:r>
      <w:sdt>
        <w:sdtPr>
          <w:id w:val="570707576"/>
          <w:placeholder>
            <w:docPart w:val="6C9274B3648147CD89515AB0C03AD40A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FE579F">
            <w:t>[under review]</w:t>
          </w:r>
        </w:sdtContent>
      </w:sdt>
    </w:p>
    <w:p w14:paraId="36176150" w14:textId="77777777" w:rsidR="003B2FD4" w:rsidRDefault="003B2FD4" w:rsidP="003B2FD4">
      <w:pPr>
        <w:pStyle w:val="NormalBodyText"/>
      </w:pPr>
      <w:r>
        <w:t xml:space="preserve">Elizabeth Clark, </w:t>
      </w:r>
      <w:r w:rsidRPr="0091686A">
        <w:rPr>
          <w:u w:val="single"/>
        </w:rPr>
        <w:t>Anne Spencer Ross</w:t>
      </w:r>
      <w:r w:rsidR="00FA00CA">
        <w:t xml:space="preserve">, Chenhao Tan, </w:t>
      </w:r>
      <w:r>
        <w:t>Yangfeng Ji</w:t>
      </w:r>
      <w:r w:rsidR="00FA00CA">
        <w:t xml:space="preserve">, </w:t>
      </w:r>
      <w:r>
        <w:t xml:space="preserve">Noah Smith </w:t>
      </w:r>
    </w:p>
    <w:p w14:paraId="39FD0E0F" w14:textId="77777777" w:rsidR="003B2FD4" w:rsidRDefault="003B2FD4" w:rsidP="003B2FD4">
      <w:pPr>
        <w:pStyle w:val="NormalBodyText"/>
        <w:spacing w:after="160"/>
        <w:rPr>
          <w:rStyle w:val="SubtleReference"/>
        </w:rPr>
      </w:pPr>
      <w:r>
        <w:rPr>
          <w:rStyle w:val="SubtleReference"/>
        </w:rPr>
        <w:t xml:space="preserve">Under Review </w:t>
      </w:r>
    </w:p>
    <w:p w14:paraId="3C1120AE" w14:textId="77777777" w:rsidR="003B2FD4" w:rsidRDefault="00FA00CA" w:rsidP="00FE579F">
      <w:pPr>
        <w:pStyle w:val="ItalicHeading"/>
        <w:tabs>
          <w:tab w:val="left" w:pos="7560"/>
          <w:tab w:val="left" w:pos="7650"/>
          <w:tab w:val="left" w:pos="8280"/>
        </w:tabs>
      </w:pPr>
      <w:r>
        <w:t>Values, Identity, and Social Translucence: Neurodiverse Student Teams in Higher Education</w:t>
      </w:r>
      <w:r w:rsidR="003B2FD4">
        <w:tab/>
      </w:r>
      <w:sdt>
        <w:sdtPr>
          <w:id w:val="1660432186"/>
          <w:placeholder>
            <w:docPart w:val="B72F2B7048F64B9B9F63050ABC110C04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FE579F">
            <w:t>[under review]</w:t>
          </w:r>
        </w:sdtContent>
      </w:sdt>
    </w:p>
    <w:p w14:paraId="781F74C5" w14:textId="77777777" w:rsidR="003B2FD4" w:rsidRDefault="00FA00CA" w:rsidP="003B2FD4">
      <w:pPr>
        <w:pStyle w:val="NormalBodyText"/>
      </w:pPr>
      <w:r w:rsidRPr="00FA00CA">
        <w:t>Annuska Zolyomi,</w:t>
      </w:r>
      <w:r>
        <w:rPr>
          <w:u w:val="single"/>
        </w:rPr>
        <w:t xml:space="preserve"> </w:t>
      </w:r>
      <w:r w:rsidR="003B2FD4" w:rsidRPr="0091686A">
        <w:rPr>
          <w:u w:val="single"/>
        </w:rPr>
        <w:t>Anne Spencer Ross</w:t>
      </w:r>
      <w:r w:rsidR="003B2FD4">
        <w:t>,</w:t>
      </w:r>
      <w:r>
        <w:t xml:space="preserve"> Arpita Bhattacharya, Lauren Milne, Sean Munson</w:t>
      </w:r>
    </w:p>
    <w:p w14:paraId="69CFA74B" w14:textId="77777777" w:rsidR="003B2FD4" w:rsidRPr="003B2FD4" w:rsidRDefault="00FA00CA" w:rsidP="003B2FD4">
      <w:pPr>
        <w:pStyle w:val="NormalBodyText"/>
        <w:spacing w:after="160"/>
        <w:rPr>
          <w:smallCaps/>
          <w:color w:val="5A5A5A" w:themeColor="text1" w:themeTint="A5"/>
        </w:rPr>
      </w:pPr>
      <w:r>
        <w:rPr>
          <w:rStyle w:val="SubtleReference"/>
        </w:rPr>
        <w:t>Under Review</w:t>
      </w:r>
    </w:p>
    <w:p w14:paraId="5E51E0A8" w14:textId="77777777" w:rsidR="00CD7923" w:rsidRDefault="00CD7923" w:rsidP="00FE579F">
      <w:pPr>
        <w:pStyle w:val="ItalicHeading"/>
        <w:tabs>
          <w:tab w:val="left" w:pos="7560"/>
          <w:tab w:val="left" w:pos="7650"/>
          <w:tab w:val="left" w:pos="8280"/>
        </w:tabs>
      </w:pPr>
      <w:r>
        <w:t>Epidemiology as a Framework for Large-Scale Mobile Application Accessibility Assessmen</w:t>
      </w:r>
      <w:r w:rsidR="00FA00CA">
        <w:t>t</w:t>
      </w:r>
      <w:r w:rsidR="00A44168">
        <w:tab/>
      </w:r>
      <w:sdt>
        <w:sdtPr>
          <w:rPr>
            <w:i w:val="0"/>
          </w:rPr>
          <w:id w:val="1724408513"/>
          <w:placeholder>
            <w:docPart w:val="0D57980D397C4445BFE5549209C272C6"/>
          </w:placeholder>
          <w:date w:fullDate="2017-10-23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A44168" w:rsidRPr="00FE579F">
            <w:rPr>
              <w:i w:val="0"/>
            </w:rPr>
            <w:t>2017</w:t>
          </w:r>
        </w:sdtContent>
      </w:sdt>
    </w:p>
    <w:p w14:paraId="062462E7" w14:textId="77777777" w:rsidR="00CD7923" w:rsidRDefault="00CD7923" w:rsidP="00CD7923">
      <w:pPr>
        <w:pStyle w:val="NormalBodyText"/>
      </w:pPr>
      <w:r w:rsidRPr="0091686A">
        <w:rPr>
          <w:u w:val="single"/>
        </w:rPr>
        <w:t>Anne Spencer Ross</w:t>
      </w:r>
      <w:r>
        <w:t>, Xiaoyi Zhang, James Foga</w:t>
      </w:r>
      <w:r w:rsidR="003B2FD4">
        <w:t>rty, Jacob O. Wobbrock</w:t>
      </w:r>
      <w:r>
        <w:t xml:space="preserve"> </w:t>
      </w:r>
    </w:p>
    <w:p w14:paraId="3CF2F18A" w14:textId="3AAD2F7B" w:rsidR="00CD7923" w:rsidRDefault="00CD7923" w:rsidP="007076C6">
      <w:pPr>
        <w:pStyle w:val="NormalBodyText"/>
        <w:spacing w:after="160"/>
        <w:rPr>
          <w:rStyle w:val="SubtleReference"/>
        </w:rPr>
      </w:pPr>
      <w:r w:rsidRPr="00CD7923">
        <w:rPr>
          <w:rStyle w:val="SubtleReference"/>
        </w:rPr>
        <w:t xml:space="preserve">ASSETS </w:t>
      </w:r>
      <w:r w:rsidR="007076C6">
        <w:rPr>
          <w:rStyle w:val="SubtleReference"/>
        </w:rPr>
        <w:t>2017</w:t>
      </w:r>
      <w:r w:rsidR="00931390">
        <w:rPr>
          <w:rStyle w:val="SubtleReference"/>
        </w:rPr>
        <w:t>,</w:t>
      </w:r>
      <w:r w:rsidR="007076C6">
        <w:rPr>
          <w:rStyle w:val="SubtleReference"/>
        </w:rPr>
        <w:t xml:space="preserve"> Best Paper Nomination</w:t>
      </w:r>
    </w:p>
    <w:p w14:paraId="4F2908C2" w14:textId="77777777" w:rsidR="007076C6" w:rsidRDefault="007076C6" w:rsidP="00FE579F">
      <w:pPr>
        <w:pStyle w:val="ItalicHeading"/>
        <w:tabs>
          <w:tab w:val="left" w:pos="7560"/>
        </w:tabs>
      </w:pPr>
      <w:r w:rsidRPr="007076C6">
        <w:t xml:space="preserve">Interaction Proxies for Runtime Repair and Enhancement of Mobile Application Accessibility </w:t>
      </w:r>
      <w:r w:rsidR="0091686A">
        <w:tab/>
      </w:r>
      <w:sdt>
        <w:sdtPr>
          <w:rPr>
            <w:i w:val="0"/>
          </w:rPr>
          <w:id w:val="-1010673258"/>
          <w:placeholder>
            <w:docPart w:val="F83B09FF10CF42D2BC8CD1B4433AA42F"/>
          </w:placeholder>
          <w:date w:fullDate="2017-10-23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91686A" w:rsidRPr="00FE579F">
            <w:rPr>
              <w:i w:val="0"/>
            </w:rPr>
            <w:t>2017</w:t>
          </w:r>
        </w:sdtContent>
      </w:sdt>
    </w:p>
    <w:p w14:paraId="7441DB35" w14:textId="77777777" w:rsidR="007076C6" w:rsidRDefault="007076C6" w:rsidP="007076C6">
      <w:pPr>
        <w:pStyle w:val="NormalBodyText"/>
      </w:pPr>
      <w:r>
        <w:t>Xiaoyi Zhang</w:t>
      </w:r>
      <w:r w:rsidRPr="0091686A">
        <w:rPr>
          <w:u w:val="single"/>
        </w:rPr>
        <w:t>, Anne Spencer Ross</w:t>
      </w:r>
      <w:r>
        <w:t xml:space="preserve">, Anat Caspi, James Fogarty, Jacob O. Wobbrock </w:t>
      </w:r>
    </w:p>
    <w:p w14:paraId="1D836D34" w14:textId="21036484" w:rsidR="007076C6" w:rsidRPr="00CD7923" w:rsidRDefault="007076C6" w:rsidP="007076C6">
      <w:pPr>
        <w:pStyle w:val="NormalBodyText"/>
        <w:spacing w:after="160"/>
        <w:rPr>
          <w:rStyle w:val="SubtleReference"/>
        </w:rPr>
      </w:pPr>
      <w:r>
        <w:rPr>
          <w:rStyle w:val="SubtleReference"/>
        </w:rPr>
        <w:t>CHI</w:t>
      </w:r>
      <w:r w:rsidRPr="00CD7923">
        <w:rPr>
          <w:rStyle w:val="SubtleReference"/>
        </w:rPr>
        <w:t xml:space="preserve"> </w:t>
      </w:r>
      <w:r>
        <w:rPr>
          <w:rStyle w:val="SubtleReference"/>
        </w:rPr>
        <w:t xml:space="preserve">2017 </w:t>
      </w:r>
    </w:p>
    <w:p w14:paraId="56011B90" w14:textId="77777777" w:rsidR="007076C6" w:rsidRDefault="007076C6" w:rsidP="007076C6">
      <w:pPr>
        <w:pStyle w:val="SectionHeading"/>
        <w:rPr>
          <w:rStyle w:val="SubtleReference"/>
        </w:rPr>
      </w:pPr>
      <w:r>
        <w:rPr>
          <w:rStyle w:val="SubtleReference"/>
        </w:rPr>
        <w:t>Journal Publications</w:t>
      </w:r>
    </w:p>
    <w:p w14:paraId="20EF43B4" w14:textId="06245D5D" w:rsidR="0073483F" w:rsidRDefault="00B25F24" w:rsidP="00FE579F">
      <w:pPr>
        <w:pStyle w:val="NormalBodyText"/>
        <w:rPr>
          <w:i/>
        </w:rPr>
      </w:pPr>
      <w:r>
        <w:rPr>
          <w:i/>
        </w:rPr>
        <w:t>MEGARes: an Antimicrobial Resistance Database for High Throughput Sequencing</w:t>
      </w:r>
      <w:r>
        <w:rPr>
          <w:i/>
        </w:rPr>
        <w:tab/>
      </w:r>
      <w:r w:rsidRPr="00B25F24">
        <w:t>2016</w:t>
      </w:r>
    </w:p>
    <w:p w14:paraId="1904905A" w14:textId="77777777" w:rsidR="00B25F24" w:rsidRDefault="00B25F24" w:rsidP="00B25F24">
      <w:pPr>
        <w:pStyle w:val="NormalBodyText"/>
      </w:pPr>
      <w:r w:rsidRPr="00B25F24">
        <w:t>Steven M. Lakin</w:t>
      </w:r>
      <w:r>
        <w:t>, Chris Dean, Noelle R. Noyes,</w:t>
      </w:r>
      <w:r w:rsidRPr="00B25F24">
        <w:t xml:space="preserve"> Adam D</w:t>
      </w:r>
      <w:r>
        <w:t xml:space="preserve">ettenwanger, </w:t>
      </w:r>
      <w:r w:rsidRPr="004930A3">
        <w:rPr>
          <w:u w:val="single"/>
        </w:rPr>
        <w:t>Anne Spencer Ross</w:t>
      </w:r>
      <w:r>
        <w:t xml:space="preserve">, </w:t>
      </w:r>
      <w:r w:rsidRPr="00B25F24">
        <w:t xml:space="preserve">Enrique Doster </w:t>
      </w:r>
    </w:p>
    <w:p w14:paraId="2CF74CE1" w14:textId="14E6A876" w:rsidR="00B25F24" w:rsidRDefault="00B25F24" w:rsidP="00B25F24">
      <w:pPr>
        <w:pStyle w:val="NormalBodyText"/>
      </w:pPr>
      <w:r>
        <w:t xml:space="preserve">Pablo Rovira, Zaid Abdo, Kenneth L. Jones, </w:t>
      </w:r>
      <w:r w:rsidRPr="00B25F24">
        <w:t>Jaime Ru</w:t>
      </w:r>
      <w:r>
        <w:t xml:space="preserve">iz, Keith E. Belk, Paul S. Morley, </w:t>
      </w:r>
      <w:r w:rsidRPr="00B25F24">
        <w:t>Christina Boucher</w:t>
      </w:r>
    </w:p>
    <w:p w14:paraId="56BBE5BF" w14:textId="56420A02" w:rsidR="00B25F24" w:rsidRPr="00B25F24" w:rsidRDefault="00B25F24" w:rsidP="00B25F24">
      <w:pPr>
        <w:pStyle w:val="SpaceAfter1NoRightIndent"/>
        <w:rPr>
          <w:rStyle w:val="SubtleReference"/>
        </w:rPr>
      </w:pPr>
      <w:r w:rsidRPr="00B25F24">
        <w:rPr>
          <w:rStyle w:val="SubtleReference"/>
        </w:rPr>
        <w:t>Nucleic Acids Research, Vol</w:t>
      </w:r>
      <w:r>
        <w:rPr>
          <w:rStyle w:val="SubtleReference"/>
        </w:rPr>
        <w:t>.</w:t>
      </w:r>
      <w:r w:rsidRPr="00B25F24">
        <w:rPr>
          <w:rStyle w:val="SubtleReference"/>
        </w:rPr>
        <w:t xml:space="preserve"> 45,</w:t>
      </w:r>
      <w:r>
        <w:rPr>
          <w:rStyle w:val="SubtleReference"/>
        </w:rPr>
        <w:t xml:space="preserve"> Issue D1, 4 January 2017, pp.</w:t>
      </w:r>
      <w:r w:rsidRPr="00B25F24">
        <w:rPr>
          <w:rStyle w:val="SubtleReference"/>
        </w:rPr>
        <w:t xml:space="preserve"> D574–D580</w:t>
      </w:r>
    </w:p>
    <w:p w14:paraId="038B3B95" w14:textId="77777777" w:rsidR="007076C6" w:rsidRDefault="007076C6" w:rsidP="0091686A">
      <w:pPr>
        <w:pStyle w:val="NormalBodyText"/>
        <w:rPr>
          <w:i/>
        </w:rPr>
      </w:pPr>
      <w:r>
        <w:rPr>
          <w:i/>
        </w:rPr>
        <w:t>Tweet!—and I Can Tell How Many Followers You H</w:t>
      </w:r>
      <w:r w:rsidRPr="007076C6">
        <w:rPr>
          <w:i/>
        </w:rPr>
        <w:t xml:space="preserve">ave </w:t>
      </w:r>
      <w:r w:rsidR="0091686A">
        <w:rPr>
          <w:i/>
        </w:rPr>
        <w:tab/>
      </w:r>
      <w:sdt>
        <w:sdtPr>
          <w:id w:val="1593666890"/>
          <w:placeholder>
            <w:docPart w:val="C3A3BC255A8F4E488FFE168502DAC5D5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91686A" w:rsidRPr="00B25F24">
            <w:t>2014</w:t>
          </w:r>
        </w:sdtContent>
      </w:sdt>
    </w:p>
    <w:p w14:paraId="0F79758F" w14:textId="77777777" w:rsidR="007076C6" w:rsidRDefault="007076C6" w:rsidP="007076C6">
      <w:pPr>
        <w:pStyle w:val="NormalBodyText"/>
      </w:pPr>
      <w:r>
        <w:t>Christine Klotz</w:t>
      </w:r>
      <w:r w:rsidRPr="004930A3">
        <w:t xml:space="preserve">, </w:t>
      </w:r>
      <w:r w:rsidRPr="0091686A">
        <w:rPr>
          <w:u w:val="single"/>
        </w:rPr>
        <w:t>Annie Ross</w:t>
      </w:r>
      <w:r>
        <w:t xml:space="preserve">, Elizabeth Clark, Craig Martell </w:t>
      </w:r>
    </w:p>
    <w:p w14:paraId="419FABCB" w14:textId="77777777" w:rsidR="007076C6" w:rsidRPr="00CD7923" w:rsidRDefault="007076C6" w:rsidP="007076C6">
      <w:pPr>
        <w:pStyle w:val="NormalBodyText"/>
        <w:spacing w:after="160"/>
        <w:rPr>
          <w:rStyle w:val="SubtleReference"/>
        </w:rPr>
      </w:pPr>
      <w:r w:rsidRPr="007076C6">
        <w:rPr>
          <w:rStyle w:val="SubtleReference"/>
        </w:rPr>
        <w:t>Recent Advances in Information and Communication Technology, vol. 265</w:t>
      </w:r>
      <w:r w:rsidR="003B2FD4">
        <w:rPr>
          <w:rStyle w:val="SubtleReference"/>
        </w:rPr>
        <w:t>, pp. 245-253</w:t>
      </w:r>
    </w:p>
    <w:p w14:paraId="258E511B" w14:textId="77777777" w:rsidR="007076C6" w:rsidRDefault="0091686A" w:rsidP="00FE579F">
      <w:pPr>
        <w:pStyle w:val="ItalicHeading"/>
        <w:tabs>
          <w:tab w:val="left" w:pos="7560"/>
        </w:tabs>
      </w:pPr>
      <w:r>
        <w:t>P50 Sensory Gating in Infants</w:t>
      </w:r>
      <w:r>
        <w:tab/>
      </w:r>
      <w:sdt>
        <w:sdtPr>
          <w:rPr>
            <w:i w:val="0"/>
          </w:rPr>
          <w:id w:val="193352313"/>
          <w:placeholder>
            <w:docPart w:val="64077857E87048438A2B4224EC972BC8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Pr="00B25F24">
            <w:rPr>
              <w:i w:val="0"/>
            </w:rPr>
            <w:t>2013</w:t>
          </w:r>
        </w:sdtContent>
      </w:sdt>
    </w:p>
    <w:p w14:paraId="5FCA41CA" w14:textId="1AA20D65" w:rsidR="007076C6" w:rsidRDefault="0091686A" w:rsidP="007076C6">
      <w:pPr>
        <w:pStyle w:val="NormalBodyText"/>
      </w:pPr>
      <w:r w:rsidRPr="0091686A">
        <w:rPr>
          <w:u w:val="single"/>
        </w:rPr>
        <w:t>Anne Spencer Ross</w:t>
      </w:r>
      <w:r>
        <w:t>, Sharon Kay Hunter, Mark A Groth, Randal Glenn Ross</w:t>
      </w:r>
      <w:r w:rsidR="007076C6">
        <w:t xml:space="preserve"> </w:t>
      </w:r>
    </w:p>
    <w:p w14:paraId="6D4AB913" w14:textId="77777777" w:rsidR="007076C6" w:rsidRPr="00CD7923" w:rsidRDefault="0091686A" w:rsidP="007076C6">
      <w:pPr>
        <w:pStyle w:val="NormalBodyText"/>
        <w:spacing w:after="160"/>
        <w:rPr>
          <w:rStyle w:val="SubtleReference"/>
        </w:rPr>
      </w:pPr>
      <w:r>
        <w:rPr>
          <w:rStyle w:val="SubtleReference"/>
        </w:rPr>
        <w:t>Journal of Visualized Experiments, 50065</w:t>
      </w:r>
    </w:p>
    <w:p w14:paraId="66AAEDCF" w14:textId="77777777" w:rsidR="007076C6" w:rsidRDefault="003B2FD4" w:rsidP="0091686A">
      <w:pPr>
        <w:pStyle w:val="ItalicHeading"/>
        <w:tabs>
          <w:tab w:val="left" w:pos="7560"/>
        </w:tabs>
      </w:pPr>
      <w:r w:rsidRPr="003B2FD4">
        <w:t>Assessment of Statistical Methods for Water Quality Monitoring in Maryland's Tidal Waterways</w:t>
      </w:r>
      <w:r w:rsidR="0091686A">
        <w:tab/>
      </w:r>
      <w:sdt>
        <w:sdtPr>
          <w:rPr>
            <w:i w:val="0"/>
          </w:rPr>
          <w:id w:val="1156956433"/>
          <w:placeholder>
            <w:docPart w:val="A59AEC7587A743C58A79CDFB730637CF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91686A" w:rsidRPr="00B25F24">
            <w:rPr>
              <w:i w:val="0"/>
            </w:rPr>
            <w:t>2013</w:t>
          </w:r>
        </w:sdtContent>
      </w:sdt>
    </w:p>
    <w:p w14:paraId="46720B38" w14:textId="77777777" w:rsidR="003B2FD4" w:rsidRDefault="003B2FD4" w:rsidP="003B2FD4">
      <w:pPr>
        <w:pStyle w:val="NormalBodyText"/>
      </w:pPr>
      <w:r>
        <w:t xml:space="preserve">Rosemary K. Le, Christopher V. Rackauckas, </w:t>
      </w:r>
      <w:r w:rsidRPr="003B2FD4">
        <w:rPr>
          <w:u w:val="single"/>
        </w:rPr>
        <w:t>Anne S. Ross</w:t>
      </w:r>
      <w:r>
        <w:t xml:space="preserve">, Nehemias Ulloa </w:t>
      </w:r>
    </w:p>
    <w:p w14:paraId="20254833" w14:textId="77777777" w:rsidR="007076C6" w:rsidRDefault="003B2FD4" w:rsidP="003B2FD4">
      <w:pPr>
        <w:pStyle w:val="NormalBodyText"/>
        <w:rPr>
          <w:rStyle w:val="SubtleReference"/>
        </w:rPr>
      </w:pPr>
      <w:r w:rsidRPr="003B2FD4">
        <w:rPr>
          <w:rStyle w:val="SubtleReference"/>
        </w:rPr>
        <w:t>SIAM Undergraduate Research Online</w:t>
      </w:r>
      <w:r w:rsidR="00FA00CA">
        <w:rPr>
          <w:rStyle w:val="SubtleReference"/>
        </w:rPr>
        <w:t>, V</w:t>
      </w:r>
      <w:r w:rsidRPr="003B2FD4">
        <w:rPr>
          <w:rStyle w:val="SubtleReference"/>
        </w:rPr>
        <w:t>ol. 6</w:t>
      </w:r>
    </w:p>
    <w:p w14:paraId="1B18C71A" w14:textId="5E910C82" w:rsidR="002614FB" w:rsidRDefault="002614FB" w:rsidP="002614FB">
      <w:pPr>
        <w:pStyle w:val="SectionHeading"/>
        <w:rPr>
          <w:rStyle w:val="SubtleReference"/>
        </w:rPr>
      </w:pPr>
      <w:r>
        <w:rPr>
          <w:rStyle w:val="SubtleReference"/>
        </w:rPr>
        <w:t>Posters and Presentations</w:t>
      </w:r>
    </w:p>
    <w:p w14:paraId="209ADF21" w14:textId="08CFB361" w:rsidR="002614FB" w:rsidRDefault="002614FB" w:rsidP="002614FB">
      <w:pPr>
        <w:pStyle w:val="NormalBodyText"/>
        <w:rPr>
          <w:i/>
        </w:rPr>
      </w:pPr>
      <w:r w:rsidRPr="002614FB">
        <w:rPr>
          <w:i/>
        </w:rPr>
        <w:t>Supporting Equity in Smartphone Access</w:t>
      </w:r>
      <w:r>
        <w:rPr>
          <w:i/>
        </w:rPr>
        <w:t xml:space="preserve">ibility with Third-Party Repair </w:t>
      </w:r>
      <w:r w:rsidRPr="002614FB">
        <w:rPr>
          <w:i/>
        </w:rPr>
        <w:t>Tools</w:t>
      </w:r>
      <w:r>
        <w:rPr>
          <w:i/>
        </w:rPr>
        <w:tab/>
      </w:r>
      <w:r w:rsidRPr="00B25F24">
        <w:t>2016</w:t>
      </w:r>
    </w:p>
    <w:p w14:paraId="6130442B" w14:textId="79E46825" w:rsidR="002614FB" w:rsidRDefault="002614FB" w:rsidP="002614FB">
      <w:pPr>
        <w:pStyle w:val="NormalBodyText"/>
      </w:pPr>
      <w:r>
        <w:t>Anne Spencer Ross</w:t>
      </w:r>
    </w:p>
    <w:p w14:paraId="13B4024F" w14:textId="3057FE7C" w:rsidR="002614FB" w:rsidRPr="00B25F24" w:rsidRDefault="002614FB" w:rsidP="002614FB">
      <w:pPr>
        <w:pStyle w:val="SpaceAfter1NoRightIndent"/>
        <w:rPr>
          <w:rStyle w:val="SubtleReference"/>
        </w:rPr>
      </w:pPr>
      <w:r>
        <w:rPr>
          <w:rStyle w:val="SubtleReference"/>
        </w:rPr>
        <w:t>Scholar’s Studio, Univ. of Washington [presentation]</w:t>
      </w:r>
    </w:p>
    <w:p w14:paraId="7BC95E9F" w14:textId="3D484D9D" w:rsidR="002614FB" w:rsidRDefault="002614FB" w:rsidP="002614FB">
      <w:pPr>
        <w:pStyle w:val="NormalBodyText"/>
        <w:rPr>
          <w:i/>
        </w:rPr>
      </w:pPr>
      <w:r w:rsidRPr="002614FB">
        <w:rPr>
          <w:i/>
        </w:rPr>
        <w:t>Supporting Equity in Smartphone Access</w:t>
      </w:r>
      <w:r>
        <w:rPr>
          <w:i/>
        </w:rPr>
        <w:t xml:space="preserve">ibility with Third-Party Repair </w:t>
      </w:r>
      <w:r w:rsidRPr="002614FB">
        <w:rPr>
          <w:i/>
        </w:rPr>
        <w:t>Tools</w:t>
      </w:r>
      <w:r>
        <w:rPr>
          <w:i/>
        </w:rPr>
        <w:tab/>
      </w:r>
      <w:sdt>
        <w:sdtPr>
          <w:id w:val="-830444238"/>
          <w:placeholder>
            <w:docPart w:val="9F52080028BDAE44B7DD21084054B59A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 w:rsidR="00FC14AD">
            <w:t>2016</w:t>
          </w:r>
        </w:sdtContent>
      </w:sdt>
    </w:p>
    <w:p w14:paraId="773FF65D" w14:textId="50068AA4" w:rsidR="002614FB" w:rsidRDefault="00FC14AD" w:rsidP="002614FB">
      <w:pPr>
        <w:pStyle w:val="NormalBodyText"/>
      </w:pPr>
      <w:r>
        <w:t>Anne Spencer Ross</w:t>
      </w:r>
      <w:r w:rsidR="002614FB">
        <w:t xml:space="preserve"> </w:t>
      </w:r>
    </w:p>
    <w:p w14:paraId="6BDB50AF" w14:textId="43AC1A18" w:rsidR="002614FB" w:rsidRPr="00CD7923" w:rsidRDefault="00FC14AD" w:rsidP="002614FB">
      <w:pPr>
        <w:pStyle w:val="NormalBodyText"/>
        <w:spacing w:after="160"/>
        <w:rPr>
          <w:rStyle w:val="SubtleReference"/>
        </w:rPr>
      </w:pPr>
      <w:r>
        <w:rPr>
          <w:rStyle w:val="SubtleReference"/>
        </w:rPr>
        <w:t>ACM Student Research Competition, Grace Hopper Celebration, Awarded 2</w:t>
      </w:r>
      <w:r w:rsidRPr="00FC14AD">
        <w:rPr>
          <w:rStyle w:val="SubtleReference"/>
          <w:vertAlign w:val="superscript"/>
        </w:rPr>
        <w:t>nd</w:t>
      </w:r>
      <w:r>
        <w:rPr>
          <w:rStyle w:val="SubtleReference"/>
        </w:rPr>
        <w:t xml:space="preserve"> Place, [poster, Presentation]</w:t>
      </w:r>
    </w:p>
    <w:p w14:paraId="57B33000" w14:textId="5EC57B6B" w:rsidR="002614FB" w:rsidRDefault="00FC14AD" w:rsidP="00FC14AD">
      <w:pPr>
        <w:pStyle w:val="ItalicHeading"/>
        <w:tabs>
          <w:tab w:val="left" w:pos="7560"/>
        </w:tabs>
      </w:pPr>
      <w:r>
        <w:lastRenderedPageBreak/>
        <w:t>Using Bayesian Statistics on Twitter Feeds to</w:t>
      </w:r>
      <w:r>
        <w:t xml:space="preserve"> </w:t>
      </w:r>
      <w:r>
        <w:t>Classify Twitter Users</w:t>
      </w:r>
      <w:r w:rsidR="002614FB">
        <w:tab/>
      </w:r>
      <w:sdt>
        <w:sdtPr>
          <w:rPr>
            <w:i w:val="0"/>
          </w:rPr>
          <w:id w:val="-2092684283"/>
          <w:placeholder>
            <w:docPart w:val="12E4773A8C6DC94A932A8C12281EB09E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2014</w:t>
          </w:r>
        </w:sdtContent>
      </w:sdt>
    </w:p>
    <w:p w14:paraId="10455588" w14:textId="29E73AB3" w:rsidR="002614FB" w:rsidRPr="00FC14AD" w:rsidRDefault="00FC14AD" w:rsidP="002614FB">
      <w:pPr>
        <w:pStyle w:val="NormalBodyText"/>
      </w:pPr>
      <w:r w:rsidRPr="00FC14AD">
        <w:rPr>
          <w:u w:val="single"/>
        </w:rPr>
        <w:t>Anne Ross</w:t>
      </w:r>
      <w:r w:rsidRPr="00FC14AD">
        <w:t xml:space="preserve">, Elizabeth Clark, </w:t>
      </w:r>
      <w:r w:rsidRPr="00FC14AD">
        <w:t xml:space="preserve">Christina Klotz, </w:t>
      </w:r>
      <w:r w:rsidRPr="00FC14AD">
        <w:t>Craig Martell</w:t>
      </w:r>
      <w:r w:rsidR="002614FB" w:rsidRPr="00FC14AD">
        <w:t xml:space="preserve"> </w:t>
      </w:r>
    </w:p>
    <w:p w14:paraId="4EEEFA9A" w14:textId="6BF65923" w:rsidR="002614FB" w:rsidRPr="00CD7923" w:rsidRDefault="00FC14AD" w:rsidP="002614FB">
      <w:pPr>
        <w:pStyle w:val="NormalBodyText"/>
        <w:spacing w:after="160"/>
        <w:rPr>
          <w:rStyle w:val="SubtleReference"/>
        </w:rPr>
      </w:pPr>
      <w:r>
        <w:rPr>
          <w:rStyle w:val="SubtleReference"/>
        </w:rPr>
        <w:t>Celebrate Undergraduate Research and Creativity Showcase, Colorado State Univ. [poster]</w:t>
      </w:r>
    </w:p>
    <w:p w14:paraId="4110C8A0" w14:textId="69A5E820" w:rsidR="002614FB" w:rsidRDefault="00FC14AD" w:rsidP="00FC14AD">
      <w:pPr>
        <w:pStyle w:val="ItalicHeading"/>
        <w:tabs>
          <w:tab w:val="left" w:pos="7560"/>
        </w:tabs>
      </w:pPr>
      <w:r>
        <w:t>Using Bayesian Statistics on Twitter Feeds to</w:t>
      </w:r>
      <w:r>
        <w:t xml:space="preserve"> </w:t>
      </w:r>
      <w:r>
        <w:t>Classify Twitter User</w:t>
      </w:r>
      <w:r w:rsidR="002614FB">
        <w:tab/>
      </w:r>
      <w:sdt>
        <w:sdtPr>
          <w:rPr>
            <w:i w:val="0"/>
          </w:rPr>
          <w:id w:val="238216505"/>
          <w:placeholder>
            <w:docPart w:val="CB6BBB03C574E84187EB1D2B0D75F84A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2014</w:t>
          </w:r>
        </w:sdtContent>
      </w:sdt>
    </w:p>
    <w:p w14:paraId="31354C0E" w14:textId="77777777" w:rsidR="00FC14AD" w:rsidRPr="00FC14AD" w:rsidRDefault="00FC14AD" w:rsidP="00FC14AD">
      <w:pPr>
        <w:pStyle w:val="NormalBodyText"/>
      </w:pPr>
      <w:r w:rsidRPr="00FC14AD">
        <w:rPr>
          <w:u w:val="single"/>
        </w:rPr>
        <w:t>Anne Ross</w:t>
      </w:r>
      <w:r w:rsidRPr="00FC14AD">
        <w:t xml:space="preserve">, Elizabeth Clark, Christina Klotz, Craig Martell </w:t>
      </w:r>
    </w:p>
    <w:p w14:paraId="21FE55CA" w14:textId="5597B2AB" w:rsidR="002614FB" w:rsidRDefault="00FC14AD" w:rsidP="00FC14AD">
      <w:pPr>
        <w:pStyle w:val="SpaceAfter1NoRightIndent"/>
        <w:rPr>
          <w:rStyle w:val="SubtleReference"/>
        </w:rPr>
      </w:pPr>
      <w:r>
        <w:rPr>
          <w:rStyle w:val="SubtleReference"/>
        </w:rPr>
        <w:t>American Mathematical Association’s Sectional Meeting, [presentation]</w:t>
      </w:r>
    </w:p>
    <w:p w14:paraId="1F800CC7" w14:textId="75D31806" w:rsidR="00FC14AD" w:rsidRDefault="00FC14AD" w:rsidP="00FC14AD">
      <w:pPr>
        <w:pStyle w:val="ItalicHeading"/>
        <w:tabs>
          <w:tab w:val="left" w:pos="7560"/>
        </w:tabs>
      </w:pPr>
      <w:r>
        <w:t>Water</w:t>
      </w:r>
      <w:r>
        <w:t xml:space="preserve"> </w:t>
      </w:r>
      <w:r>
        <w:t>Quality Monitoring in the Chesapeake Bay</w:t>
      </w:r>
      <w:r>
        <w:tab/>
      </w:r>
      <w:sdt>
        <w:sdtPr>
          <w:rPr>
            <w:i w:val="0"/>
          </w:rPr>
          <w:id w:val="1410735036"/>
          <w:placeholder>
            <w:docPart w:val="A7A1B42FCE707E4E93C4E8AF3C9B802D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2013</w:t>
          </w:r>
        </w:sdtContent>
      </w:sdt>
    </w:p>
    <w:p w14:paraId="629444C7" w14:textId="77777777" w:rsidR="00FC14AD" w:rsidRDefault="00FC14AD" w:rsidP="00FC14AD">
      <w:pPr>
        <w:pStyle w:val="NormalBodyText"/>
      </w:pPr>
      <w:r w:rsidRPr="003B2FD4">
        <w:rPr>
          <w:u w:val="single"/>
        </w:rPr>
        <w:t>Anne S. Ross</w:t>
      </w:r>
      <w:r>
        <w:t>, Rosemary K. Le, Christopher V. Rackauckas, Nehemias Ulloa</w:t>
      </w:r>
      <w:r>
        <w:t xml:space="preserve">, Sai Popuri, </w:t>
      </w:r>
    </w:p>
    <w:p w14:paraId="5D8840D8" w14:textId="6D1F7C74" w:rsidR="00FC14AD" w:rsidRDefault="00FC14AD" w:rsidP="00FC14AD">
      <w:pPr>
        <w:pStyle w:val="NormalBodyText"/>
      </w:pPr>
      <w:r>
        <w:t>Nagaraj Neerchal, Brian Smith</w:t>
      </w:r>
      <w:r>
        <w:t xml:space="preserve"> </w:t>
      </w:r>
    </w:p>
    <w:p w14:paraId="1CC706A4" w14:textId="64C67C3D" w:rsidR="00FC14AD" w:rsidRPr="003B2FD4" w:rsidRDefault="00FC14AD" w:rsidP="00FC14AD">
      <w:pPr>
        <w:pStyle w:val="SpaceAfter1NoRightIndent"/>
        <w:rPr>
          <w:rStyle w:val="SubtleReference"/>
          <w:smallCaps w:val="0"/>
          <w:color w:val="auto"/>
        </w:rPr>
      </w:pPr>
      <w:r>
        <w:rPr>
          <w:rStyle w:val="SubtleReference"/>
        </w:rPr>
        <w:t>Celebrate Undergraduate Research and Creativity Showcase, Colorado State Univ.</w:t>
      </w:r>
      <w:r>
        <w:rPr>
          <w:rStyle w:val="SubtleReference"/>
        </w:rPr>
        <w:t xml:space="preserve"> [poster]</w:t>
      </w:r>
    </w:p>
    <w:p w14:paraId="54830E9F" w14:textId="08A6FCEB" w:rsidR="00FC14AD" w:rsidRDefault="00FC14AD" w:rsidP="00FC14AD">
      <w:pPr>
        <w:pStyle w:val="ItalicHeading"/>
        <w:tabs>
          <w:tab w:val="left" w:pos="7560"/>
        </w:tabs>
      </w:pPr>
      <w:r>
        <w:t>A Powerful</w:t>
      </w:r>
      <w:r>
        <w:t xml:space="preserve"> </w:t>
      </w:r>
      <w:r>
        <w:t>New Tool for Visualizing Water and Habitat Quality Data</w:t>
      </w:r>
      <w:r>
        <w:tab/>
      </w:r>
      <w:sdt>
        <w:sdtPr>
          <w:rPr>
            <w:i w:val="0"/>
          </w:rPr>
          <w:id w:val="1248471793"/>
          <w:placeholder>
            <w:docPart w:val="CCCD6074B3A4534F8F7AC913E74F2F9D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2012</w:t>
          </w:r>
        </w:sdtContent>
      </w:sdt>
    </w:p>
    <w:p w14:paraId="2BAC6E2F" w14:textId="77777777" w:rsidR="00FC14AD" w:rsidRDefault="00FC14AD" w:rsidP="00FC14AD">
      <w:pPr>
        <w:pStyle w:val="NormalBodyText"/>
      </w:pPr>
      <w:r>
        <w:t>Brian Smith</w:t>
      </w:r>
      <w:r>
        <w:t xml:space="preserve">, </w:t>
      </w:r>
      <w:r>
        <w:t xml:space="preserve">Rosemary K. Le, Christopher V. Rackauckas, </w:t>
      </w:r>
      <w:r w:rsidRPr="003B2FD4">
        <w:rPr>
          <w:u w:val="single"/>
        </w:rPr>
        <w:t>Anne S. Ross</w:t>
      </w:r>
      <w:r>
        <w:t xml:space="preserve">, Nehemias Ulloa, </w:t>
      </w:r>
    </w:p>
    <w:p w14:paraId="782433D2" w14:textId="5AA582C2" w:rsidR="00FC14AD" w:rsidRDefault="00FC14AD" w:rsidP="00FC14AD">
      <w:pPr>
        <w:pStyle w:val="NormalBodyText"/>
      </w:pPr>
      <w:r>
        <w:t xml:space="preserve">Sai Popuri, </w:t>
      </w:r>
      <w:r>
        <w:t>Nagaraj Neerchal</w:t>
      </w:r>
    </w:p>
    <w:p w14:paraId="1FE4F35B" w14:textId="6F4B56A1" w:rsidR="00FC14AD" w:rsidRPr="003B2FD4" w:rsidRDefault="00FC14AD" w:rsidP="00FC14AD">
      <w:pPr>
        <w:pStyle w:val="SpaceAfter"/>
        <w:rPr>
          <w:rStyle w:val="SubtleReference"/>
          <w:smallCaps w:val="0"/>
          <w:color w:val="auto"/>
        </w:rPr>
      </w:pPr>
      <w:r>
        <w:rPr>
          <w:rStyle w:val="SubtleReference"/>
        </w:rPr>
        <w:t xml:space="preserve">Maryland Water Monitoring Council’s Annual Conference </w:t>
      </w:r>
      <w:r>
        <w:rPr>
          <w:rStyle w:val="SubtleReference"/>
        </w:rPr>
        <w:t>[poster]</w:t>
      </w:r>
    </w:p>
    <w:p w14:paraId="448317E6" w14:textId="43176DF5" w:rsidR="00FC14AD" w:rsidRDefault="00FC14AD" w:rsidP="00FC14AD">
      <w:pPr>
        <w:pStyle w:val="ItalicHeading"/>
        <w:tabs>
          <w:tab w:val="left" w:pos="7560"/>
        </w:tabs>
      </w:pPr>
      <w:r w:rsidRPr="00FC14AD">
        <w:t>Visualization and Analysis Tool for Water Quality M</w:t>
      </w:r>
      <w:r>
        <w:t>onitoring in the Chesapeake Bay</w:t>
      </w:r>
      <w:r>
        <w:tab/>
      </w:r>
      <w:sdt>
        <w:sdtPr>
          <w:rPr>
            <w:i w:val="0"/>
          </w:rPr>
          <w:id w:val="1921597426"/>
          <w:placeholder>
            <w:docPart w:val="06E60C45C4C2604EB5ED222DAF63788A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2012</w:t>
          </w:r>
        </w:sdtContent>
      </w:sdt>
    </w:p>
    <w:p w14:paraId="7438AB91" w14:textId="77777777" w:rsidR="00FC14AD" w:rsidRDefault="00FC14AD" w:rsidP="00FC14AD">
      <w:pPr>
        <w:pStyle w:val="NormalBodyText"/>
      </w:pPr>
      <w:r w:rsidRPr="003B2FD4">
        <w:rPr>
          <w:u w:val="single"/>
        </w:rPr>
        <w:t>Anne S. Ross</w:t>
      </w:r>
      <w:r>
        <w:t xml:space="preserve">, Rosemary K. Le, Christopher V. Rackauckas, Nehemias Ulloa, Sai Popuri, </w:t>
      </w:r>
    </w:p>
    <w:p w14:paraId="3D1AD1C9" w14:textId="77777777" w:rsidR="00FC14AD" w:rsidRDefault="00FC14AD" w:rsidP="00FC14AD">
      <w:pPr>
        <w:pStyle w:val="NormalBodyText"/>
      </w:pPr>
      <w:r>
        <w:t xml:space="preserve">Nagaraj Neerchal, Brian Smith </w:t>
      </w:r>
    </w:p>
    <w:p w14:paraId="48EEEC74" w14:textId="3702EB62" w:rsidR="00FC14AD" w:rsidRDefault="00FC14AD" w:rsidP="00FC14AD">
      <w:pPr>
        <w:pStyle w:val="SpaceAfter"/>
        <w:rPr>
          <w:rStyle w:val="SubtleReference"/>
        </w:rPr>
      </w:pPr>
      <w:r w:rsidRPr="00FC14AD">
        <w:rPr>
          <w:rStyle w:val="SubtleReference"/>
        </w:rPr>
        <w:t>Rocky Mountain Celebration of Women in Computing</w:t>
      </w:r>
      <w:r>
        <w:rPr>
          <w:rStyle w:val="SubtleReference"/>
        </w:rPr>
        <w:t xml:space="preserve"> [poster]</w:t>
      </w:r>
    </w:p>
    <w:p w14:paraId="6CB7C4AB" w14:textId="77777777" w:rsidR="00FC14AD" w:rsidRDefault="00FC14AD" w:rsidP="00FC14AD">
      <w:pPr>
        <w:pStyle w:val="ItalicHeading"/>
        <w:tabs>
          <w:tab w:val="left" w:pos="7560"/>
        </w:tabs>
      </w:pPr>
      <w:r>
        <w:t>A Powerful New Tool for Visualizing Water and Habitat Quality Data</w:t>
      </w:r>
      <w:r>
        <w:tab/>
      </w:r>
      <w:sdt>
        <w:sdtPr>
          <w:rPr>
            <w:i w:val="0"/>
          </w:rPr>
          <w:id w:val="-1817638360"/>
          <w:placeholder>
            <w:docPart w:val="BC1FFA931F4F064780DD72FAC8C64539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2012</w:t>
          </w:r>
        </w:sdtContent>
      </w:sdt>
    </w:p>
    <w:p w14:paraId="6100C171" w14:textId="77777777" w:rsidR="00FC14AD" w:rsidRDefault="00FC14AD" w:rsidP="00FC14AD">
      <w:pPr>
        <w:pStyle w:val="NormalBodyText"/>
      </w:pPr>
      <w:r>
        <w:t xml:space="preserve">Brian Smith, Rosemary K. Le, Christopher V. Rackauckas, </w:t>
      </w:r>
      <w:r w:rsidRPr="003B2FD4">
        <w:rPr>
          <w:u w:val="single"/>
        </w:rPr>
        <w:t>Anne S. Ross</w:t>
      </w:r>
      <w:r>
        <w:t xml:space="preserve">, Nehemias Ulloa, </w:t>
      </w:r>
    </w:p>
    <w:p w14:paraId="7509E67C" w14:textId="77777777" w:rsidR="00FC14AD" w:rsidRDefault="00FC14AD" w:rsidP="00FC14AD">
      <w:pPr>
        <w:pStyle w:val="NormalBodyText"/>
      </w:pPr>
      <w:r>
        <w:t>Sai Popuri, Nagaraj Neerchal</w:t>
      </w:r>
    </w:p>
    <w:p w14:paraId="67EB52D0" w14:textId="2F78F17A" w:rsidR="00FC14AD" w:rsidRPr="003B2FD4" w:rsidRDefault="00FC14AD" w:rsidP="00FC14AD">
      <w:pPr>
        <w:pStyle w:val="SpaceAfter"/>
        <w:rPr>
          <w:rStyle w:val="SubtleReference"/>
          <w:smallCaps w:val="0"/>
          <w:color w:val="auto"/>
        </w:rPr>
      </w:pPr>
      <w:r w:rsidRPr="00FC14AD">
        <w:rPr>
          <w:rStyle w:val="SubtleReference"/>
        </w:rPr>
        <w:t>Atlantic E</w:t>
      </w:r>
      <w:r>
        <w:rPr>
          <w:rStyle w:val="SubtleReference"/>
        </w:rPr>
        <w:t>stuarine Research Society Fall M</w:t>
      </w:r>
      <w:r w:rsidRPr="00FC14AD">
        <w:rPr>
          <w:rStyle w:val="SubtleReference"/>
        </w:rPr>
        <w:t xml:space="preserve">eeting </w:t>
      </w:r>
      <w:r>
        <w:rPr>
          <w:rStyle w:val="SubtleReference"/>
        </w:rPr>
        <w:t>[poster]</w:t>
      </w:r>
    </w:p>
    <w:p w14:paraId="4BA5F1FE" w14:textId="386B9CA1" w:rsidR="00FC14AD" w:rsidRDefault="00FC14AD" w:rsidP="00FC14AD">
      <w:pPr>
        <w:pStyle w:val="ItalicHeading"/>
        <w:tabs>
          <w:tab w:val="left" w:pos="7560"/>
        </w:tabs>
      </w:pPr>
      <w:r>
        <w:t>Water</w:t>
      </w:r>
      <w:r>
        <w:t xml:space="preserve"> </w:t>
      </w:r>
      <w:r>
        <w:t>Quality Monitoring of Maryland’s Tidal Waterways</w:t>
      </w:r>
      <w:r>
        <w:tab/>
      </w:r>
      <w:sdt>
        <w:sdtPr>
          <w:rPr>
            <w:i w:val="0"/>
          </w:rPr>
          <w:id w:val="-525399114"/>
          <w:placeholder>
            <w:docPart w:val="DB1BDA1CED38DB4AAABB8D010B0418C3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>
            <w:rPr>
              <w:i w:val="0"/>
            </w:rPr>
            <w:t>2012</w:t>
          </w:r>
        </w:sdtContent>
      </w:sdt>
    </w:p>
    <w:p w14:paraId="38417AEF" w14:textId="77777777" w:rsidR="00FC14AD" w:rsidRDefault="00FC14AD" w:rsidP="00FC14AD">
      <w:pPr>
        <w:pStyle w:val="NormalBodyText"/>
      </w:pPr>
      <w:r w:rsidRPr="003B2FD4">
        <w:rPr>
          <w:u w:val="single"/>
        </w:rPr>
        <w:t>Anne S. Ross</w:t>
      </w:r>
      <w:r>
        <w:t xml:space="preserve">, Rosemary K. Le, Christopher V. Rackauckas, Nehemias Ulloa, Sai Popuri, </w:t>
      </w:r>
    </w:p>
    <w:p w14:paraId="4315FE9D" w14:textId="77777777" w:rsidR="00FC14AD" w:rsidRDefault="00FC14AD" w:rsidP="00FC14AD">
      <w:pPr>
        <w:pStyle w:val="NormalBodyText"/>
      </w:pPr>
      <w:r>
        <w:t xml:space="preserve">Nagaraj Neerchal, Brian Smith </w:t>
      </w:r>
    </w:p>
    <w:p w14:paraId="3DD59411" w14:textId="2F18216F" w:rsidR="00FC14AD" w:rsidRPr="00AD7E65" w:rsidRDefault="00AD7E65" w:rsidP="00AD7E65">
      <w:pPr>
        <w:pStyle w:val="SpaceAfter"/>
        <w:rPr>
          <w:rStyle w:val="SubtleReference"/>
        </w:rPr>
      </w:pPr>
      <w:r w:rsidRPr="00AD7E65">
        <w:rPr>
          <w:rStyle w:val="SubtleReference"/>
        </w:rPr>
        <w:t>Summer</w:t>
      </w:r>
      <w:r>
        <w:rPr>
          <w:rStyle w:val="SubtleReference"/>
        </w:rPr>
        <w:t xml:space="preserve"> </w:t>
      </w:r>
      <w:r w:rsidRPr="00AD7E65">
        <w:rPr>
          <w:rStyle w:val="SubtleReference"/>
        </w:rPr>
        <w:t>Undergraduate Res</w:t>
      </w:r>
      <w:r>
        <w:rPr>
          <w:rStyle w:val="SubtleReference"/>
        </w:rPr>
        <w:t>earch Fest</w:t>
      </w:r>
      <w:r w:rsidR="00FC14AD">
        <w:rPr>
          <w:rStyle w:val="SubtleReference"/>
        </w:rPr>
        <w:t xml:space="preserve"> [poster]</w:t>
      </w:r>
    </w:p>
    <w:p w14:paraId="0D96B4A8" w14:textId="3C9C9F0C" w:rsidR="002444B6" w:rsidRDefault="002444B6" w:rsidP="002444B6">
      <w:pPr>
        <w:pStyle w:val="ItalicHeading"/>
        <w:tabs>
          <w:tab w:val="left" w:pos="7560"/>
        </w:tabs>
      </w:pPr>
      <w:r>
        <w:t>Using</w:t>
      </w:r>
      <w:r>
        <w:t xml:space="preserve"> </w:t>
      </w:r>
      <w:r>
        <w:t>Video to Teach Research Methods</w:t>
      </w:r>
      <w:r>
        <w:tab/>
      </w:r>
      <w:sdt>
        <w:sdtPr>
          <w:rPr>
            <w:i w:val="0"/>
          </w:rPr>
          <w:id w:val="879209087"/>
          <w:placeholder>
            <w:docPart w:val="2D9693646B996F428B209997E11BB584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 w:rsidR="00FA2691">
            <w:rPr>
              <w:i w:val="0"/>
            </w:rPr>
            <w:t>2011</w:t>
          </w:r>
        </w:sdtContent>
      </w:sdt>
    </w:p>
    <w:p w14:paraId="135FEDF8" w14:textId="4CD3FEE8" w:rsidR="00A34011" w:rsidRDefault="002444B6" w:rsidP="002444B6">
      <w:pPr>
        <w:pStyle w:val="NormalBodyText"/>
      </w:pPr>
      <w:r w:rsidRPr="0091686A">
        <w:rPr>
          <w:u w:val="single"/>
        </w:rPr>
        <w:t>Anne Spencer Ross</w:t>
      </w:r>
      <w:r>
        <w:t xml:space="preserve">, Mark A Groth, </w:t>
      </w:r>
      <w:r w:rsidR="002D2D80">
        <w:t xml:space="preserve">Sharon Kay Hunter, </w:t>
      </w:r>
      <w:r w:rsidR="00FA2691">
        <w:t>Ali</w:t>
      </w:r>
      <w:r w:rsidR="002D2D80">
        <w:t xml:space="preserve"> Newton, Kim Muhlhauser, </w:t>
      </w:r>
    </w:p>
    <w:p w14:paraId="51AD5D26" w14:textId="6238F5BE" w:rsidR="002444B6" w:rsidRDefault="002D2D80" w:rsidP="002444B6">
      <w:pPr>
        <w:pStyle w:val="NormalBodyText"/>
      </w:pPr>
      <w:r>
        <w:t xml:space="preserve">Elizabeth Calvin, </w:t>
      </w:r>
      <w:r w:rsidR="002444B6">
        <w:t>Randal Glenn Ross</w:t>
      </w:r>
    </w:p>
    <w:p w14:paraId="02DB4FC7" w14:textId="1798EF84" w:rsidR="002444B6" w:rsidRPr="00AD7E65" w:rsidRDefault="00FA2691" w:rsidP="002444B6">
      <w:pPr>
        <w:pStyle w:val="SpaceAfter"/>
        <w:rPr>
          <w:rStyle w:val="SubtleReference"/>
        </w:rPr>
      </w:pPr>
      <w:r>
        <w:rPr>
          <w:rStyle w:val="SubtleReference"/>
        </w:rPr>
        <w:t>Conte Center Summer Retreat, Awarded Top Poster</w:t>
      </w:r>
      <w:r w:rsidR="002444B6">
        <w:rPr>
          <w:rStyle w:val="SubtleReference"/>
        </w:rPr>
        <w:t xml:space="preserve"> [poster]</w:t>
      </w:r>
    </w:p>
    <w:p w14:paraId="54CF1B9C" w14:textId="0F55639D" w:rsidR="002444B6" w:rsidRDefault="00FA2691" w:rsidP="00FA2691">
      <w:pPr>
        <w:pStyle w:val="ItalicHeading"/>
        <w:tabs>
          <w:tab w:val="left" w:pos="7560"/>
        </w:tabs>
      </w:pPr>
      <w:r>
        <w:t>Chimeric Animal</w:t>
      </w:r>
      <w:r>
        <w:t xml:space="preserve"> </w:t>
      </w:r>
      <w:r>
        <w:t>Stroop Task for Young Children</w:t>
      </w:r>
      <w:r w:rsidR="002444B6">
        <w:tab/>
      </w:r>
      <w:sdt>
        <w:sdtPr>
          <w:rPr>
            <w:i w:val="0"/>
          </w:rPr>
          <w:id w:val="-1543974681"/>
          <w:placeholder>
            <w:docPart w:val="21481B7D1B5F144FB3176B52D2827C5C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 w:rsidR="004F2576">
            <w:rPr>
              <w:i w:val="0"/>
            </w:rPr>
            <w:t>2011</w:t>
          </w:r>
        </w:sdtContent>
      </w:sdt>
    </w:p>
    <w:p w14:paraId="4B7EE9A5" w14:textId="77777777" w:rsidR="00FA2691" w:rsidRDefault="00FA2691" w:rsidP="00FA2691">
      <w:pPr>
        <w:pStyle w:val="NormalBodyText"/>
        <w:rPr>
          <w:rStyle w:val="SubtleReference"/>
        </w:rPr>
      </w:pPr>
      <w:r w:rsidRPr="0091686A">
        <w:rPr>
          <w:u w:val="single"/>
        </w:rPr>
        <w:t>Anne Spencer Ross</w:t>
      </w:r>
      <w:r>
        <w:t>, Mark A Groth, Sharon Kay Hunter, Kim Muhlhauser, Elizabeth Calvin, Randal Glenn Ross</w:t>
      </w:r>
      <w:r w:rsidRPr="00AD7E65">
        <w:rPr>
          <w:rStyle w:val="SubtleReference"/>
        </w:rPr>
        <w:t xml:space="preserve"> </w:t>
      </w:r>
    </w:p>
    <w:p w14:paraId="06A79D0D" w14:textId="5F8EC3FC" w:rsidR="002614FB" w:rsidRPr="00FA2691" w:rsidRDefault="00FA2691" w:rsidP="00FA2691">
      <w:pPr>
        <w:pStyle w:val="NormalBodyText"/>
        <w:rPr>
          <w:rStyle w:val="SubtleReference"/>
          <w:smallCaps w:val="0"/>
          <w:color w:val="auto"/>
        </w:rPr>
      </w:pPr>
      <w:r>
        <w:rPr>
          <w:rStyle w:val="SubtleReference"/>
        </w:rPr>
        <w:t>Developmental Psychiatry Research Lab’s Website, Univ. of Colorado Denver</w:t>
      </w:r>
      <w:r w:rsidR="002444B6">
        <w:rPr>
          <w:rStyle w:val="SubtleReference"/>
        </w:rPr>
        <w:t xml:space="preserve"> [</w:t>
      </w:r>
      <w:r>
        <w:rPr>
          <w:rStyle w:val="SubtleReference"/>
        </w:rPr>
        <w:t>Instructional Video</w:t>
      </w:r>
      <w:r w:rsidR="002444B6">
        <w:rPr>
          <w:rStyle w:val="SubtleReference"/>
        </w:rPr>
        <w:t>]</w:t>
      </w:r>
    </w:p>
    <w:p w14:paraId="5DE7259C" w14:textId="77777777" w:rsidR="002E3F7C" w:rsidRDefault="000322CB">
      <w:pPr>
        <w:pStyle w:val="SectionHeading"/>
      </w:pPr>
      <w:r>
        <w:t>TEACHING EXPERIENCE</w:t>
      </w:r>
    </w:p>
    <w:p w14:paraId="079AB302" w14:textId="77777777" w:rsidR="002E3F7C" w:rsidRDefault="00FA00CA">
      <w:pPr>
        <w:pStyle w:val="Location"/>
      </w:pPr>
      <w:r>
        <w:t>University of Washington, Seattle, WA</w:t>
      </w:r>
    </w:p>
    <w:p w14:paraId="54D20554" w14:textId="5EE9B435" w:rsidR="002E3F7C" w:rsidRDefault="00FA00CA">
      <w:pPr>
        <w:pStyle w:val="JobTitle"/>
      </w:pPr>
      <w:r>
        <w:t>Teaching Assistant – “Advanced Topics in HCI” (CSE 510)</w:t>
      </w:r>
      <w:r w:rsidR="000322CB">
        <w:tab/>
      </w:r>
      <w:sdt>
        <w:sdtPr>
          <w:rPr>
            <w:b w:val="0"/>
          </w:rPr>
          <w:id w:val="275215262"/>
          <w:placeholder>
            <w:docPart w:val="9B0416899B9F429F87BAFDD758C66FF5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FE579F">
            <w:rPr>
              <w:b w:val="0"/>
            </w:rPr>
            <w:t xml:space="preserve">Spring </w:t>
          </w:r>
          <w:r w:rsidRPr="00B25F24">
            <w:rPr>
              <w:b w:val="0"/>
            </w:rPr>
            <w:t>2017</w:t>
          </w:r>
        </w:sdtContent>
      </w:sdt>
    </w:p>
    <w:p w14:paraId="78A82A46" w14:textId="29EB8203" w:rsidR="00931390" w:rsidRDefault="00FA00CA" w:rsidP="004F2576">
      <w:pPr>
        <w:pStyle w:val="SpaceAfter"/>
      </w:pPr>
      <w:r>
        <w:t>Professor: James Fogarty. Aided in project feedback and assignment design.</w:t>
      </w:r>
    </w:p>
    <w:p w14:paraId="1CF94170" w14:textId="77777777" w:rsidR="00D73F01" w:rsidRDefault="00D73F01" w:rsidP="00D73F01">
      <w:pPr>
        <w:pStyle w:val="Location"/>
      </w:pPr>
      <w:r>
        <w:t>Mentorship</w:t>
      </w:r>
    </w:p>
    <w:p w14:paraId="21502A8C" w14:textId="46C7D719" w:rsidR="006C485F" w:rsidRDefault="006C485F" w:rsidP="006C485F">
      <w:pPr>
        <w:pStyle w:val="JobTitle"/>
      </w:pPr>
      <w:r>
        <w:t>Women in Science and Engineering Bridge REU Mentor</w:t>
      </w:r>
      <w:r>
        <w:tab/>
      </w:r>
      <w:sdt>
        <w:sdtPr>
          <w:rPr>
            <w:b w:val="0"/>
          </w:rPr>
          <w:id w:val="275215269"/>
          <w:placeholder>
            <w:docPart w:val="854EA442D69E4F3D9FA11D295E73E104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FE579F">
            <w:rPr>
              <w:b w:val="0"/>
            </w:rPr>
            <w:t xml:space="preserve">Summer </w:t>
          </w:r>
          <w:r w:rsidRPr="00B25F24">
            <w:rPr>
              <w:b w:val="0"/>
            </w:rPr>
            <w:t>2017</w:t>
          </w:r>
        </w:sdtContent>
      </w:sdt>
    </w:p>
    <w:p w14:paraId="1B7D13EE" w14:textId="78A071E9" w:rsidR="006C485F" w:rsidRDefault="006C485F" w:rsidP="006C485F">
      <w:pPr>
        <w:pStyle w:val="SpaceAfter"/>
      </w:pPr>
      <w:r>
        <w:t xml:space="preserve">Worked with two incoming </w:t>
      </w:r>
      <w:r w:rsidR="00FE579F">
        <w:t>freshmen</w:t>
      </w:r>
      <w:r>
        <w:t xml:space="preserve"> on a summer research project, resulting in a poster and oral presentation</w:t>
      </w:r>
    </w:p>
    <w:p w14:paraId="2872477C" w14:textId="0E2BF0F6" w:rsidR="002E3F7C" w:rsidRPr="008E5660" w:rsidRDefault="00FA00CA">
      <w:pPr>
        <w:pStyle w:val="JobTitle"/>
        <w:rPr>
          <w:b w:val="0"/>
        </w:rPr>
      </w:pPr>
      <w:r>
        <w:t>In</w:t>
      </w:r>
      <w:r w:rsidR="006C485F">
        <w:t>dividual Students</w:t>
      </w:r>
      <w:r>
        <w:t xml:space="preserve"> Mentor</w:t>
      </w:r>
      <w:r w:rsidR="006C485F">
        <w:t>ed</w:t>
      </w:r>
      <w:r w:rsidR="000322CB">
        <w:tab/>
      </w:r>
      <w:sdt>
        <w:sdtPr>
          <w:rPr>
            <w:b w:val="0"/>
          </w:rPr>
          <w:id w:val="275215266"/>
          <w:placeholder>
            <w:docPart w:val="DE82C069E3174FE5ABA652F485493403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FE579F">
            <w:rPr>
              <w:b w:val="0"/>
            </w:rPr>
            <w:t xml:space="preserve">Summer </w:t>
          </w:r>
          <w:r w:rsidR="00D73F01" w:rsidRPr="008E5660">
            <w:rPr>
              <w:b w:val="0"/>
            </w:rPr>
            <w:t>2017</w:t>
          </w:r>
        </w:sdtContent>
      </w:sdt>
    </w:p>
    <w:p w14:paraId="432D3876" w14:textId="77777777" w:rsidR="002E3F7C" w:rsidRDefault="00D73F01">
      <w:pPr>
        <w:pStyle w:val="SpaceAfter"/>
      </w:pPr>
      <w:r>
        <w:t>Ishaan Chainani (summer high school research intern)</w:t>
      </w:r>
    </w:p>
    <w:p w14:paraId="38DBED98" w14:textId="3683D310" w:rsidR="002E3F7C" w:rsidRDefault="00D73F01">
      <w:pPr>
        <w:pStyle w:val="JobTitle"/>
      </w:pPr>
      <w:r>
        <w:t xml:space="preserve">Undergraduate Mentor </w:t>
      </w:r>
      <w:r w:rsidR="000322CB">
        <w:tab/>
      </w:r>
      <w:sdt>
        <w:sdtPr>
          <w:rPr>
            <w:b w:val="0"/>
          </w:rPr>
          <w:id w:val="199905584"/>
          <w:placeholder>
            <w:docPart w:val="27C75A207BE9482B81E39F70DBEDC989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Pr="006F2C20">
            <w:rPr>
              <w:b w:val="0"/>
            </w:rPr>
            <w:t>2017</w:t>
          </w:r>
        </w:sdtContent>
      </w:sdt>
      <w:r w:rsidRPr="006F2C20">
        <w:rPr>
          <w:b w:val="0"/>
        </w:rPr>
        <w:t xml:space="preserve"> – </w:t>
      </w:r>
      <w:sdt>
        <w:sdtPr>
          <w:rPr>
            <w:b w:val="0"/>
            <w:i/>
          </w:rPr>
          <w:id w:val="5648304"/>
          <w:placeholder>
            <w:docPart w:val="62A6EDFA0376404D8ACF46114301939A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FE579F">
            <w:rPr>
              <w:b w:val="0"/>
              <w:i/>
            </w:rPr>
            <w:t>present</w:t>
          </w:r>
        </w:sdtContent>
      </w:sdt>
    </w:p>
    <w:p w14:paraId="6836BB2E" w14:textId="77777777" w:rsidR="002E3F7C" w:rsidRDefault="00D73F01">
      <w:pPr>
        <w:pStyle w:val="SpaceAfter"/>
      </w:pPr>
      <w:r>
        <w:t>Through the ACM-W, mentored two women undergraduate computer science students; I answered questions about school and technology careers</w:t>
      </w:r>
    </w:p>
    <w:p w14:paraId="16B7C12F" w14:textId="17718280" w:rsidR="00D73F01" w:rsidRDefault="00D73F01" w:rsidP="00D73F01">
      <w:pPr>
        <w:pStyle w:val="JobTitle"/>
      </w:pPr>
      <w:r>
        <w:t xml:space="preserve">Smartphone Tutor </w:t>
      </w:r>
      <w:r>
        <w:tab/>
      </w:r>
      <w:sdt>
        <w:sdtPr>
          <w:rPr>
            <w:b w:val="0"/>
          </w:rPr>
          <w:id w:val="-674418616"/>
          <w:placeholder>
            <w:docPart w:val="99A6192B2FAE4BE99B15D1E4D327C675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Pr="006F2C20">
            <w:rPr>
              <w:b w:val="0"/>
            </w:rPr>
            <w:t>2016</w:t>
          </w:r>
        </w:sdtContent>
      </w:sdt>
      <w:r w:rsidRPr="006F2C20">
        <w:rPr>
          <w:b w:val="0"/>
        </w:rPr>
        <w:t xml:space="preserve"> – </w:t>
      </w:r>
      <w:sdt>
        <w:sdtPr>
          <w:rPr>
            <w:b w:val="0"/>
            <w:i/>
          </w:rPr>
          <w:id w:val="-2116897892"/>
          <w:placeholder>
            <w:docPart w:val="A3859A6ED43D4E22AB2780C063512CF8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Pr="006F2C20">
            <w:rPr>
              <w:b w:val="0"/>
              <w:i/>
            </w:rPr>
            <w:t>present</w:t>
          </w:r>
        </w:sdtContent>
      </w:sdt>
    </w:p>
    <w:p w14:paraId="227AEA03" w14:textId="77777777" w:rsidR="00D73F01" w:rsidRDefault="00D73F01" w:rsidP="00D73F01">
      <w:pPr>
        <w:pStyle w:val="SpaceAfter"/>
      </w:pPr>
      <w:r>
        <w:t>Assist an individual with low-vision with learning to use a smartphone</w:t>
      </w:r>
    </w:p>
    <w:p w14:paraId="607048EF" w14:textId="4D907B2F" w:rsidR="00D73F01" w:rsidRPr="00D73F01" w:rsidRDefault="00D73F01" w:rsidP="00D73F01">
      <w:pPr>
        <w:pStyle w:val="JobTitle"/>
        <w:rPr>
          <w:spacing w:val="-4"/>
        </w:rPr>
      </w:pPr>
      <w:r>
        <w:t xml:space="preserve">Computer Tutor </w:t>
      </w:r>
      <w:r>
        <w:tab/>
      </w:r>
      <w:sdt>
        <w:sdtPr>
          <w:rPr>
            <w:b w:val="0"/>
            <w:spacing w:val="-4"/>
          </w:rPr>
          <w:id w:val="-1225601032"/>
          <w:placeholder>
            <w:docPart w:val="B71BE21B79BE49BBAB87A5DE663EBE9A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Pr="00FE579F">
            <w:rPr>
              <w:b w:val="0"/>
              <w:spacing w:val="-4"/>
            </w:rPr>
            <w:t>2012</w:t>
          </w:r>
        </w:sdtContent>
      </w:sdt>
      <w:r w:rsidRPr="00FE579F">
        <w:rPr>
          <w:b w:val="0"/>
          <w:spacing w:val="-4"/>
        </w:rPr>
        <w:t xml:space="preserve"> –</w:t>
      </w:r>
      <w:sdt>
        <w:sdtPr>
          <w:rPr>
            <w:b w:val="0"/>
            <w:spacing w:val="-4"/>
          </w:rPr>
          <w:id w:val="-826288334"/>
          <w:placeholder>
            <w:docPart w:val="BEDF3027E0404736977D1A32A5FCCDD8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Pr="00FE579F">
            <w:rPr>
              <w:b w:val="0"/>
              <w:spacing w:val="-4"/>
            </w:rPr>
            <w:t>2014</w:t>
          </w:r>
        </w:sdtContent>
      </w:sdt>
    </w:p>
    <w:p w14:paraId="4EAADC7A" w14:textId="77777777" w:rsidR="00D73F01" w:rsidRDefault="00D73F01" w:rsidP="00D73F01">
      <w:pPr>
        <w:pStyle w:val="SpaceAfter"/>
      </w:pPr>
      <w:r>
        <w:t>Assist an individual learn basic computer skills</w:t>
      </w:r>
    </w:p>
    <w:p w14:paraId="0BD9247E" w14:textId="77777777" w:rsidR="002E3F7C" w:rsidRDefault="006231F5">
      <w:pPr>
        <w:pStyle w:val="SectionHeading"/>
      </w:pPr>
      <w:r>
        <w:lastRenderedPageBreak/>
        <w:t>ProfessionaL</w:t>
      </w:r>
      <w:r w:rsidR="000322CB">
        <w:t xml:space="preserve"> EXPERIENCE</w:t>
      </w:r>
    </w:p>
    <w:p w14:paraId="2459A607" w14:textId="77777777" w:rsidR="002E3F7C" w:rsidRDefault="0057784B">
      <w:pPr>
        <w:pStyle w:val="Location"/>
      </w:pPr>
      <w:r>
        <w:t>University of Washington</w:t>
      </w:r>
    </w:p>
    <w:p w14:paraId="1E43337C" w14:textId="77777777" w:rsidR="0057784B" w:rsidRDefault="0057784B">
      <w:pPr>
        <w:pStyle w:val="JobTitle"/>
      </w:pPr>
      <w:r>
        <w:t>Research Assistant</w:t>
      </w:r>
    </w:p>
    <w:p w14:paraId="131AE6D4" w14:textId="77777777" w:rsidR="002E3F7C" w:rsidRPr="00FE579F" w:rsidRDefault="0057784B" w:rsidP="0057784B">
      <w:pPr>
        <w:pStyle w:val="NormalBodyText"/>
        <w:rPr>
          <w:rStyle w:val="SubtleReference"/>
        </w:rPr>
      </w:pPr>
      <w:r w:rsidRPr="00FE579F">
        <w:rPr>
          <w:rStyle w:val="SubtleReference"/>
        </w:rPr>
        <w:t>DUB Group</w:t>
      </w:r>
      <w:r w:rsidR="000322CB" w:rsidRPr="00FE579F">
        <w:rPr>
          <w:rStyle w:val="SubtleReference"/>
        </w:rPr>
        <w:tab/>
      </w:r>
    </w:p>
    <w:p w14:paraId="0A161123" w14:textId="2513EC48" w:rsidR="0057784B" w:rsidRDefault="0057784B" w:rsidP="003B6E1A">
      <w:pPr>
        <w:pStyle w:val="NormalBodyText"/>
      </w:pPr>
      <w:r>
        <w:t>Advisors: James Fogarty, Jacob O. Wobbrock</w:t>
      </w:r>
      <w:r w:rsidR="003B6E1A">
        <w:tab/>
      </w:r>
      <w:sdt>
        <w:sdtPr>
          <w:id w:val="275215280"/>
          <w:placeholder>
            <w:docPart w:val="C1F6F68C1E8445418A13101F0B134B74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3B6E1A">
            <w:t>2015</w:t>
          </w:r>
        </w:sdtContent>
      </w:sdt>
      <w:r w:rsidR="003B6E1A">
        <w:t xml:space="preserve"> – </w:t>
      </w:r>
      <w:sdt>
        <w:sdtPr>
          <w:rPr>
            <w:i/>
          </w:rPr>
          <w:id w:val="275215282"/>
          <w:placeholder>
            <w:docPart w:val="44D44C23A9C446E8AC601503AB25B3BB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3B6E1A" w:rsidRPr="00931390">
            <w:rPr>
              <w:i/>
            </w:rPr>
            <w:t>present</w:t>
          </w:r>
        </w:sdtContent>
      </w:sdt>
    </w:p>
    <w:p w14:paraId="0B9C0F16" w14:textId="77777777" w:rsidR="0057784B" w:rsidRDefault="0057784B" w:rsidP="0057784B">
      <w:pPr>
        <w:pStyle w:val="SpaceAfter"/>
      </w:pPr>
      <w:r>
        <w:t>Explore ways to approach, assess, and repair smartphone accessibility for people with disabilities</w:t>
      </w:r>
    </w:p>
    <w:p w14:paraId="7CFB6846" w14:textId="085C5702" w:rsidR="0057784B" w:rsidRDefault="0057784B" w:rsidP="003B6E1A">
      <w:pPr>
        <w:pStyle w:val="Location"/>
        <w:tabs>
          <w:tab w:val="left" w:pos="7560"/>
        </w:tabs>
      </w:pPr>
      <w:r>
        <w:t>Mentor: Sean Munson</w:t>
      </w:r>
      <w:r w:rsidR="003B6E1A">
        <w:tab/>
      </w:r>
      <w:sdt>
        <w:sdtPr>
          <w:id w:val="-2063237379"/>
          <w:placeholder>
            <w:docPart w:val="678083934EFA46758EF2E9DE0B278A79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3B6E1A">
            <w:t>2016</w:t>
          </w:r>
        </w:sdtContent>
      </w:sdt>
      <w:r w:rsidR="003B6E1A">
        <w:t xml:space="preserve"> – </w:t>
      </w:r>
      <w:sdt>
        <w:sdtPr>
          <w:rPr>
            <w:i/>
          </w:rPr>
          <w:id w:val="175084382"/>
          <w:placeholder>
            <w:docPart w:val="37980A70305C48F78E8159CDC213921A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3B6E1A" w:rsidRPr="00931390">
            <w:rPr>
              <w:i/>
            </w:rPr>
            <w:t>present</w:t>
          </w:r>
        </w:sdtContent>
      </w:sdt>
    </w:p>
    <w:p w14:paraId="53DC48DA" w14:textId="77777777" w:rsidR="0057784B" w:rsidRDefault="0057784B" w:rsidP="0057784B">
      <w:pPr>
        <w:pStyle w:val="SpaceAfter"/>
      </w:pPr>
      <w:r>
        <w:t>Explore how technology can support higher education students with Autism in teamwork settings</w:t>
      </w:r>
    </w:p>
    <w:p w14:paraId="44E3C41D" w14:textId="77777777" w:rsidR="0057784B" w:rsidRPr="00FE579F" w:rsidRDefault="0057784B" w:rsidP="0057784B">
      <w:pPr>
        <w:pStyle w:val="Location"/>
        <w:rPr>
          <w:rStyle w:val="SubtleReference"/>
        </w:rPr>
      </w:pPr>
      <w:r w:rsidRPr="00FE579F">
        <w:rPr>
          <w:rStyle w:val="SubtleReference"/>
        </w:rPr>
        <w:t>ARK Lab</w:t>
      </w:r>
    </w:p>
    <w:p w14:paraId="70E75C1B" w14:textId="73187545" w:rsidR="0057784B" w:rsidRDefault="0057784B" w:rsidP="00FE579F">
      <w:pPr>
        <w:pStyle w:val="NormalBodyText"/>
      </w:pPr>
      <w:r>
        <w:t>Mentor: Noah Smith</w:t>
      </w:r>
      <w:r w:rsidR="003B6E1A">
        <w:tab/>
      </w:r>
      <w:sdt>
        <w:sdtPr>
          <w:id w:val="-1052683730"/>
          <w:placeholder>
            <w:docPart w:val="1505374940344398B81721124DF2E47A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931390">
            <w:t>2017</w:t>
          </w:r>
        </w:sdtContent>
      </w:sdt>
      <w:r w:rsidR="00931390">
        <w:t xml:space="preserve"> </w:t>
      </w:r>
    </w:p>
    <w:p w14:paraId="76C57443" w14:textId="77777777" w:rsidR="0057784B" w:rsidRDefault="003B6E1A" w:rsidP="003B6E1A">
      <w:pPr>
        <w:pStyle w:val="SpaceAfter"/>
      </w:pPr>
      <w:r>
        <w:t>Explore how working with a machine in the loop on creative writing may help creativity</w:t>
      </w:r>
    </w:p>
    <w:p w14:paraId="100A234E" w14:textId="77777777" w:rsidR="002E3F7C" w:rsidRDefault="0057784B">
      <w:pPr>
        <w:pStyle w:val="Location"/>
      </w:pPr>
      <w:r>
        <w:t>Colorado State University, HCI and AI Laboratories</w:t>
      </w:r>
    </w:p>
    <w:p w14:paraId="6FF92FA4" w14:textId="325AA9E0" w:rsidR="002E3F7C" w:rsidRPr="007274F4" w:rsidRDefault="0057784B">
      <w:pPr>
        <w:pStyle w:val="JobTitle"/>
        <w:rPr>
          <w:b w:val="0"/>
        </w:rPr>
      </w:pPr>
      <w:r>
        <w:t>Undergraduate Research Assistant</w:t>
      </w:r>
      <w:r w:rsidR="000322CB">
        <w:tab/>
      </w:r>
      <w:sdt>
        <w:sdtPr>
          <w:rPr>
            <w:b w:val="0"/>
          </w:rPr>
          <w:id w:val="275215288"/>
          <w:placeholder>
            <w:docPart w:val="AF45662421044951BE798B7B18717011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7274F4" w:rsidRPr="007274F4">
            <w:rPr>
              <w:b w:val="0"/>
            </w:rPr>
            <w:t>2013</w:t>
          </w:r>
        </w:sdtContent>
      </w:sdt>
      <w:r w:rsidR="000322CB" w:rsidRPr="007274F4">
        <w:rPr>
          <w:b w:val="0"/>
        </w:rPr>
        <w:t xml:space="preserve"> – </w:t>
      </w:r>
      <w:sdt>
        <w:sdtPr>
          <w:rPr>
            <w:b w:val="0"/>
          </w:rPr>
          <w:id w:val="275215290"/>
          <w:placeholder>
            <w:docPart w:val="D7FBAD4CECF94865AF9E990383D2C4CF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7274F4" w:rsidRPr="007274F4">
            <w:rPr>
              <w:b w:val="0"/>
            </w:rPr>
            <w:t>2014</w:t>
          </w:r>
        </w:sdtContent>
      </w:sdt>
    </w:p>
    <w:p w14:paraId="45A58B48" w14:textId="77777777" w:rsidR="0057784B" w:rsidRDefault="0057784B" w:rsidP="0057784B">
      <w:pPr>
        <w:pStyle w:val="NormalBodyText"/>
      </w:pPr>
      <w:r>
        <w:t>Advisors: Jamie Ruiz, Adele Howe</w:t>
      </w:r>
    </w:p>
    <w:p w14:paraId="7ADD27CA" w14:textId="76F9AB60" w:rsidR="002E3F7C" w:rsidRDefault="007274F4">
      <w:pPr>
        <w:pStyle w:val="SpaceAfter"/>
      </w:pPr>
      <w:r>
        <w:t>Designed, implemented, a personalized web search assistant and conducted usability studies</w:t>
      </w:r>
    </w:p>
    <w:p w14:paraId="633084FF" w14:textId="548E1EF8" w:rsidR="007274F4" w:rsidRPr="007274F4" w:rsidRDefault="007274F4">
      <w:pPr>
        <w:pStyle w:val="SpaceAfter"/>
        <w:rPr>
          <w:spacing w:val="-2"/>
        </w:rPr>
      </w:pPr>
      <w:r w:rsidRPr="007274F4">
        <w:rPr>
          <w:spacing w:val="-2"/>
        </w:rPr>
        <w:t>Explored using a mobile phone accelerometer and gyroscope to identify individuals and their activities</w:t>
      </w:r>
    </w:p>
    <w:p w14:paraId="114C5A09" w14:textId="22F22D74" w:rsidR="002E3F7C" w:rsidRDefault="007274F4">
      <w:pPr>
        <w:pStyle w:val="Location"/>
      </w:pPr>
      <w:r>
        <w:t>Naval Postgraduate School</w:t>
      </w:r>
    </w:p>
    <w:p w14:paraId="3926C33E" w14:textId="3AD28EBE" w:rsidR="002E3F7C" w:rsidRDefault="007274F4">
      <w:pPr>
        <w:pStyle w:val="JobTitle"/>
      </w:pPr>
      <w:r>
        <w:t>Naval Research Enterprise Program Intern</w:t>
      </w:r>
      <w:r w:rsidR="000322CB">
        <w:tab/>
      </w:r>
      <w:sdt>
        <w:sdtPr>
          <w:rPr>
            <w:b w:val="0"/>
          </w:rPr>
          <w:id w:val="275215299"/>
          <w:placeholder>
            <w:docPart w:val="E0D96AADCBED4555AB9F49F77A1E12D3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931390">
            <w:rPr>
              <w:b w:val="0"/>
            </w:rPr>
            <w:t xml:space="preserve">Summer </w:t>
          </w:r>
          <w:r w:rsidRPr="007274F4">
            <w:rPr>
              <w:b w:val="0"/>
            </w:rPr>
            <w:t>2013</w:t>
          </w:r>
        </w:sdtContent>
      </w:sdt>
    </w:p>
    <w:p w14:paraId="1F1CEF4D" w14:textId="6CAF8D10" w:rsidR="002E3F7C" w:rsidRDefault="007274F4">
      <w:pPr>
        <w:pStyle w:val="SpaceAfter"/>
      </w:pPr>
      <w:r>
        <w:t>Investigated using Naïve Bayes classifiers to classify characteristics of Twitter users based on tweets</w:t>
      </w:r>
    </w:p>
    <w:p w14:paraId="34152548" w14:textId="419C443A" w:rsidR="002E3F7C" w:rsidRDefault="007274F4">
      <w:pPr>
        <w:pStyle w:val="Location"/>
      </w:pPr>
      <w:r>
        <w:t>University of Maryland, Baltimore County</w:t>
      </w:r>
    </w:p>
    <w:p w14:paraId="2A43F980" w14:textId="3ABAF29B" w:rsidR="002E3F7C" w:rsidRDefault="007274F4">
      <w:pPr>
        <w:pStyle w:val="JobTitle"/>
      </w:pPr>
      <w:r>
        <w:t xml:space="preserve">Research Intern at </w:t>
      </w:r>
      <w:r>
        <w:t>REU Site: Interdisciplinary Program in Higher Performance Computing</w:t>
      </w:r>
      <w:r w:rsidR="000322CB">
        <w:tab/>
      </w:r>
      <w:sdt>
        <w:sdtPr>
          <w:rPr>
            <w:b w:val="0"/>
          </w:rPr>
          <w:id w:val="275215307"/>
          <w:placeholder>
            <w:docPart w:val="128AFDD99FB8428783F5BA1DF6E837CB"/>
          </w:placeholder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r w:rsidR="00931390">
            <w:rPr>
              <w:b w:val="0"/>
            </w:rPr>
            <w:t xml:space="preserve">Summer </w:t>
          </w:r>
          <w:r w:rsidR="00CD781A" w:rsidRPr="00CD781A">
            <w:rPr>
              <w:b w:val="0"/>
            </w:rPr>
            <w:t>2012</w:t>
          </w:r>
        </w:sdtContent>
      </w:sdt>
    </w:p>
    <w:p w14:paraId="0CC75BC6" w14:textId="36ECC611" w:rsidR="002E3F7C" w:rsidRDefault="007274F4">
      <w:pPr>
        <w:pStyle w:val="SpaceAfter"/>
      </w:pPr>
      <w:r>
        <w:t>Developed visualizations for and determined appropriate statistical analysis of water quality data</w:t>
      </w:r>
    </w:p>
    <w:p w14:paraId="752597AF" w14:textId="3A2ACC88" w:rsidR="00CD781A" w:rsidRDefault="00406836" w:rsidP="00CD781A">
      <w:pPr>
        <w:pStyle w:val="Location"/>
      </w:pPr>
      <w:r>
        <w:t>University of Colorado Denver</w:t>
      </w:r>
    </w:p>
    <w:p w14:paraId="3E3903B1" w14:textId="30F9E725" w:rsidR="00CD781A" w:rsidRDefault="00406836" w:rsidP="00CD781A">
      <w:pPr>
        <w:pStyle w:val="JobTitle"/>
      </w:pPr>
      <w:r>
        <w:t>Summer Education and Training Intern</w:t>
      </w:r>
      <w:r w:rsidR="00CD781A">
        <w:tab/>
      </w:r>
      <w:sdt>
        <w:sdtPr>
          <w:rPr>
            <w:b w:val="0"/>
          </w:rPr>
          <w:id w:val="-1341855849"/>
          <w:placeholder>
            <w:docPart w:val="13701FE5889C6D4AB1ADA65A388A5C72"/>
          </w:placeholder>
          <w:date>
            <w:dateFormat w:val="YYYY"/>
            <w:lid w:val="en-US"/>
            <w:storeMappedDataAs w:val="dateTime"/>
            <w:calendar w:val="gregorian"/>
          </w:date>
        </w:sdtPr>
        <w:sdtContent>
          <w:r w:rsidR="00931390">
            <w:rPr>
              <w:b w:val="0"/>
            </w:rPr>
            <w:t>Summer 2011</w:t>
          </w:r>
        </w:sdtContent>
      </w:sdt>
    </w:p>
    <w:p w14:paraId="2C4F8587" w14:textId="71083A95" w:rsidR="00CD781A" w:rsidRDefault="00931390" w:rsidP="00CD781A">
      <w:pPr>
        <w:pStyle w:val="SpaceAfter"/>
      </w:pPr>
      <w:r>
        <w:t>Produced instructional films on research methods being used in a psychiatric lab</w:t>
      </w:r>
    </w:p>
    <w:p w14:paraId="51F04257" w14:textId="39319D8F" w:rsidR="00931390" w:rsidRDefault="00931390" w:rsidP="00931390">
      <w:pPr>
        <w:pStyle w:val="SectionHeading"/>
      </w:pPr>
      <w:r>
        <w:t>AWARDS</w:t>
      </w:r>
      <w:r>
        <w:t xml:space="preserve"> and Service</w:t>
      </w:r>
    </w:p>
    <w:p w14:paraId="092DF1D4" w14:textId="77777777" w:rsidR="00931390" w:rsidRDefault="00931390" w:rsidP="00931390">
      <w:pPr>
        <w:pStyle w:val="NormalBodyText"/>
      </w:pPr>
      <w:r>
        <w:t xml:space="preserve">Graduate Research Fellowship, </w:t>
      </w:r>
      <w:r w:rsidRPr="00206290">
        <w:rPr>
          <w:i/>
        </w:rPr>
        <w:t>National Science Foundation</w:t>
      </w:r>
      <w:r>
        <w:tab/>
      </w:r>
      <w:sdt>
        <w:sdtPr>
          <w:id w:val="275215226"/>
          <w:placeholder>
            <w:docPart w:val="8CE8F2D84D6BAF48AF6A8FEFA4C21543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Content>
          <w:r>
            <w:t>2017</w:t>
          </w:r>
        </w:sdtContent>
      </w:sdt>
    </w:p>
    <w:p w14:paraId="42A30CE9" w14:textId="4F14C288" w:rsidR="00931390" w:rsidRDefault="00931390" w:rsidP="00931390">
      <w:pPr>
        <w:pStyle w:val="NormalBodyText"/>
      </w:pPr>
      <w:r>
        <w:t>2</w:t>
      </w:r>
      <w:r w:rsidRPr="00F33D30">
        <w:rPr>
          <w:vertAlign w:val="superscript"/>
        </w:rPr>
        <w:t>nd</w:t>
      </w:r>
      <w:r>
        <w:t xml:space="preserve"> Place</w:t>
      </w:r>
      <w:r w:rsidRPr="00206290">
        <w:t>, ACM Graduate Research Competition</w:t>
      </w:r>
      <w:r w:rsidRPr="00206290">
        <w:rPr>
          <w:i/>
        </w:rPr>
        <w:t>,</w:t>
      </w:r>
      <w:r>
        <w:rPr>
          <w:i/>
        </w:rPr>
        <w:t xml:space="preserve"> </w:t>
      </w:r>
      <w:r w:rsidRPr="00206290">
        <w:rPr>
          <w:i/>
        </w:rPr>
        <w:t>Grace Hopper Celebration of Women in Computing</w:t>
      </w:r>
      <w:r>
        <w:tab/>
      </w:r>
      <w:sdt>
        <w:sdtPr>
          <w:id w:val="1746841255"/>
          <w:placeholder>
            <w:docPart w:val="B01609B3BD9BF949B275C28D390FF1CC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Content>
          <w:r>
            <w:t>2016</w:t>
          </w:r>
        </w:sdtContent>
      </w:sdt>
      <w:r>
        <w:t xml:space="preserve"> </w:t>
      </w:r>
    </w:p>
    <w:p w14:paraId="7A1CF4B3" w14:textId="2C7A3E4E" w:rsidR="00931390" w:rsidRDefault="00931390" w:rsidP="00931390">
      <w:pPr>
        <w:pStyle w:val="NormalBodyText"/>
      </w:pPr>
      <w:r>
        <w:t xml:space="preserve">CHI Student Volunteer </w:t>
      </w:r>
      <w:r>
        <w:tab/>
        <w:t>2016, 2017</w:t>
      </w:r>
    </w:p>
    <w:p w14:paraId="043317A5" w14:textId="77777777" w:rsidR="00931390" w:rsidRDefault="00931390" w:rsidP="00931390">
      <w:pPr>
        <w:pStyle w:val="NormalBodyText"/>
      </w:pPr>
      <w:r>
        <w:t xml:space="preserve">Honorable Mention, Graduate Research Fellowship, </w:t>
      </w:r>
      <w:r w:rsidRPr="00206290">
        <w:rPr>
          <w:i/>
        </w:rPr>
        <w:t>National Science Foundation</w:t>
      </w:r>
      <w:r>
        <w:tab/>
      </w:r>
      <w:sdt>
        <w:sdtPr>
          <w:id w:val="275215230"/>
          <w:placeholder>
            <w:docPart w:val="8F21DD47A796AC4D90A415FC46B42420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Content>
          <w:r>
            <w:t>2016</w:t>
          </w:r>
        </w:sdtContent>
      </w:sdt>
      <w:r>
        <w:t xml:space="preserve"> </w:t>
      </w:r>
    </w:p>
    <w:p w14:paraId="371ED5FB" w14:textId="5E737317" w:rsidR="00931390" w:rsidRDefault="00931390" w:rsidP="00931390">
      <w:pPr>
        <w:pStyle w:val="NormalBodyText"/>
      </w:pPr>
      <w:r>
        <w:t xml:space="preserve">Wilma Bradley Endowed Fellowship in Computer Science &amp; Engineering, </w:t>
      </w:r>
      <w:r w:rsidRPr="00206290">
        <w:rPr>
          <w:i/>
        </w:rPr>
        <w:t>Univ. of Washington</w:t>
      </w:r>
      <w:r>
        <w:tab/>
      </w:r>
      <w:r>
        <w:t>2015 - 2016</w:t>
      </w:r>
    </w:p>
    <w:p w14:paraId="3503CB23" w14:textId="3FE4C445" w:rsidR="00931390" w:rsidRDefault="00931390" w:rsidP="00931390">
      <w:pPr>
        <w:pStyle w:val="NormalBodyText"/>
      </w:pPr>
      <w:r>
        <w:t xml:space="preserve">Natural Sciences Undergraduate Fellowship, </w:t>
      </w:r>
      <w:r w:rsidRPr="00206290">
        <w:rPr>
          <w:i/>
        </w:rPr>
        <w:t>Colorado State Univ.</w:t>
      </w:r>
      <w:r>
        <w:tab/>
      </w:r>
      <w:r>
        <w:t>2014</w:t>
      </w:r>
    </w:p>
    <w:p w14:paraId="6D94C618" w14:textId="111B6591" w:rsidR="00931390" w:rsidRDefault="00931390" w:rsidP="00931390">
      <w:pPr>
        <w:pStyle w:val="NormalBodyText"/>
      </w:pPr>
      <w:r>
        <w:t xml:space="preserve">Frances Allen Scholarship in Computer Science, awarded 2 years, </w:t>
      </w:r>
      <w:r w:rsidRPr="00206290">
        <w:rPr>
          <w:i/>
        </w:rPr>
        <w:t>Colorado State Univ.</w:t>
      </w:r>
      <w:r>
        <w:tab/>
      </w:r>
      <w:r>
        <w:t>2013 - 2014</w:t>
      </w:r>
    </w:p>
    <w:p w14:paraId="7F807263" w14:textId="35C18A36" w:rsidR="00931390" w:rsidRDefault="00931390" w:rsidP="00931390">
      <w:pPr>
        <w:pStyle w:val="NormalBodyText"/>
      </w:pPr>
      <w:r>
        <w:t xml:space="preserve">Dean’s Honors: Fall, Spring, </w:t>
      </w:r>
      <w:r>
        <w:rPr>
          <w:i/>
        </w:rPr>
        <w:t>Colorado State Univ.</w:t>
      </w:r>
      <w:r>
        <w:t xml:space="preserve"> </w:t>
      </w:r>
      <w:r>
        <w:tab/>
      </w:r>
      <w:r>
        <w:t>2012-2013</w:t>
      </w:r>
    </w:p>
    <w:p w14:paraId="7DB140EA" w14:textId="7FB361D2" w:rsidR="00931390" w:rsidRDefault="00931390" w:rsidP="00931390">
      <w:pPr>
        <w:pStyle w:val="NormalBodyText"/>
      </w:pPr>
      <w:r>
        <w:t xml:space="preserve">Ram Transfer Scholarship for Academic Achievement, awarded 2 years, </w:t>
      </w:r>
      <w:r>
        <w:rPr>
          <w:i/>
        </w:rPr>
        <w:t>Colorado State Univ.</w:t>
      </w:r>
      <w:r>
        <w:tab/>
      </w:r>
      <w:r>
        <w:t>2012-2014</w:t>
      </w:r>
    </w:p>
    <w:p w14:paraId="071AD610" w14:textId="5AC96D48" w:rsidR="002E3F7C" w:rsidRDefault="00931390" w:rsidP="00931390">
      <w:pPr>
        <w:pStyle w:val="SpaceAfter1NoRightIndent"/>
      </w:pPr>
      <w:r>
        <w:t xml:space="preserve">Dean’s Honors: Fall, Winter, and Spring, </w:t>
      </w:r>
      <w:r>
        <w:rPr>
          <w:i/>
        </w:rPr>
        <w:t>Univ. of California Santa Cruz</w:t>
      </w:r>
      <w:r>
        <w:tab/>
      </w:r>
      <w:sdt>
        <w:sdtPr>
          <w:id w:val="275215238"/>
          <w:placeholder>
            <w:docPart w:val="7681AFCCA86D2D4C83A8D14E568B5772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Content>
          <w:r>
            <w:t>2010</w:t>
          </w:r>
        </w:sdtContent>
      </w:sdt>
      <w:r>
        <w:t xml:space="preserve"> – </w:t>
      </w:r>
      <w:sdt>
        <w:sdtPr>
          <w:id w:val="275215240"/>
          <w:placeholder>
            <w:docPart w:val="FE93391289970F40A712FAAF5A83EA6C"/>
          </w:placeholder>
          <w:date>
            <w:dateFormat w:val="MMMM yyyy"/>
            <w:lid w:val="en-US"/>
            <w:storeMappedDataAs w:val="dateTime"/>
            <w:calendar w:val="gregorian"/>
          </w:date>
        </w:sdtPr>
        <w:sdtContent>
          <w:r>
            <w:t>2012</w:t>
          </w:r>
        </w:sdtContent>
      </w:sdt>
    </w:p>
    <w:sectPr w:rsidR="002E3F7C" w:rsidSect="004F2576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080" w:right="1080" w:bottom="1440" w:left="1440" w:header="432" w:footer="720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ED91C3" w14:textId="77777777" w:rsidR="00433CFC" w:rsidRDefault="00433CFC">
      <w:pPr>
        <w:spacing w:line="240" w:lineRule="auto"/>
      </w:pPr>
      <w:r>
        <w:separator/>
      </w:r>
    </w:p>
  </w:endnote>
  <w:endnote w:type="continuationSeparator" w:id="0">
    <w:p w14:paraId="5553FA0F" w14:textId="77777777" w:rsidR="00433CFC" w:rsidRDefault="00433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217E7" w14:textId="77777777" w:rsidR="004F2576" w:rsidRDefault="004F2576" w:rsidP="0042283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096E2F" w14:textId="77777777" w:rsidR="004F2576" w:rsidRDefault="004F2576" w:rsidP="004F2576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BE629" w14:textId="77777777" w:rsidR="004F2576" w:rsidRDefault="004F2576" w:rsidP="0042283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- 2 -</w:t>
    </w:r>
    <w:r>
      <w:rPr>
        <w:rStyle w:val="PageNumber"/>
      </w:rPr>
      <w:fldChar w:fldCharType="end"/>
    </w:r>
  </w:p>
  <w:p w14:paraId="32DF4031" w14:textId="77777777" w:rsidR="004F2576" w:rsidRDefault="004F2576" w:rsidP="004F2576">
    <w:pPr>
      <w:pStyle w:val="Footer"/>
      <w:ind w:right="360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964ACA" w14:textId="77777777" w:rsidR="004F2576" w:rsidRDefault="004F2576" w:rsidP="004F257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- 1 -</w:t>
    </w:r>
    <w:r>
      <w:rPr>
        <w:rStyle w:val="PageNumber"/>
      </w:rPr>
      <w:fldChar w:fldCharType="end"/>
    </w:r>
  </w:p>
  <w:p w14:paraId="37150B50" w14:textId="77777777" w:rsidR="004F2576" w:rsidRDefault="004F2576" w:rsidP="004F257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5693B6" w14:textId="77777777" w:rsidR="00433CFC" w:rsidRDefault="00433CFC">
      <w:pPr>
        <w:spacing w:line="240" w:lineRule="auto"/>
      </w:pPr>
      <w:r>
        <w:separator/>
      </w:r>
    </w:p>
  </w:footnote>
  <w:footnote w:type="continuationSeparator" w:id="0">
    <w:p w14:paraId="2C634538" w14:textId="77777777" w:rsidR="00433CFC" w:rsidRDefault="00433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7448" w14:textId="202AD5C4" w:rsidR="002E3F7C" w:rsidRDefault="00433CFC">
    <w:pPr>
      <w:pStyle w:val="YourName"/>
    </w:pPr>
    <w:sdt>
      <w:sdtPr>
        <w:alias w:val="Author"/>
        <w:id w:val="-8450783"/>
        <w:placeholder>
          <w:docPart w:val="306FF585A3604197A7DB34FFABA15EB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7274F4">
          <w:t>Anne SPencer Ross</w:t>
        </w:r>
      </w:sdtContent>
    </w:sdt>
    <w:r w:rsidR="000322CB"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37CA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E7A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343A22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8BD05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3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8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CB9"/>
    <w:rsid w:val="000322CB"/>
    <w:rsid w:val="001A576F"/>
    <w:rsid w:val="00206290"/>
    <w:rsid w:val="002444B6"/>
    <w:rsid w:val="002614FB"/>
    <w:rsid w:val="002D2D80"/>
    <w:rsid w:val="002E3F7C"/>
    <w:rsid w:val="003B2FD4"/>
    <w:rsid w:val="003B6E1A"/>
    <w:rsid w:val="00406836"/>
    <w:rsid w:val="00433CFC"/>
    <w:rsid w:val="004930A3"/>
    <w:rsid w:val="004F2576"/>
    <w:rsid w:val="0057784B"/>
    <w:rsid w:val="006231F5"/>
    <w:rsid w:val="006C485F"/>
    <w:rsid w:val="006F2C20"/>
    <w:rsid w:val="007076C6"/>
    <w:rsid w:val="007274F4"/>
    <w:rsid w:val="0073483F"/>
    <w:rsid w:val="008E5660"/>
    <w:rsid w:val="0091686A"/>
    <w:rsid w:val="00931390"/>
    <w:rsid w:val="00A34011"/>
    <w:rsid w:val="00A44168"/>
    <w:rsid w:val="00AD7E65"/>
    <w:rsid w:val="00B25F24"/>
    <w:rsid w:val="00CD781A"/>
    <w:rsid w:val="00CD7923"/>
    <w:rsid w:val="00D73F01"/>
    <w:rsid w:val="00E85CB9"/>
    <w:rsid w:val="00F33D30"/>
    <w:rsid w:val="00FA00CA"/>
    <w:rsid w:val="00FA2691"/>
    <w:rsid w:val="00FC14AD"/>
    <w:rsid w:val="00FE2876"/>
    <w:rsid w:val="00F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A5BD9F"/>
  <w15:docId w15:val="{16192E22-6D5D-42EA-B53B-4AD32ADE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semiHidden/>
    <w:unhideWhenUsed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ind w:left="288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eastAsiaTheme="majorEastAsia" w:hAnsiTheme="majorHAnsi" w:cstheme="majorBidi"/>
      <w:b/>
      <w:bCs/>
      <w:caps/>
      <w:color w:val="000000" w:themeColor="text1"/>
      <w:spacing w:val="10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000000" w:themeColor="text1"/>
      <w:spacing w:val="10"/>
      <w:sz w:val="16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i/>
      <w:sz w:val="16"/>
    </w:rPr>
  </w:style>
  <w:style w:type="paragraph" w:customStyle="1" w:styleId="JobTitle">
    <w:name w:val="Job Title"/>
    <w:basedOn w:val="Normal"/>
    <w:link w:val="JobTitleChar"/>
    <w:qFormat/>
    <w:pPr>
      <w:tabs>
        <w:tab w:val="left" w:pos="7560"/>
      </w:tabs>
      <w:ind w:left="288"/>
    </w:pPr>
    <w:rPr>
      <w:b/>
    </w:rPr>
  </w:style>
  <w:style w:type="character" w:customStyle="1" w:styleId="JobTitleChar">
    <w:name w:val="Job Title Char"/>
    <w:basedOn w:val="DefaultParagraphFont"/>
    <w:link w:val="JobTitle"/>
    <w:rPr>
      <w:b/>
      <w:sz w:val="16"/>
    </w:rPr>
  </w:style>
  <w:style w:type="paragraph" w:customStyle="1" w:styleId="ContactInformation">
    <w:name w:val="Contact Information"/>
    <w:basedOn w:val="Normal"/>
    <w:qFormat/>
    <w:pPr>
      <w:spacing w:after="400"/>
      <w:ind w:left="288"/>
    </w:pPr>
  </w:style>
  <w:style w:type="paragraph" w:customStyle="1" w:styleId="NormalBodyText">
    <w:name w:val="Normal Body Text"/>
    <w:basedOn w:val="Normal"/>
    <w:qFormat/>
    <w:pPr>
      <w:tabs>
        <w:tab w:val="left" w:pos="7560"/>
      </w:tabs>
      <w:ind w:left="288"/>
    </w:pPr>
  </w:style>
  <w:style w:type="paragraph" w:customStyle="1" w:styleId="AllCaps">
    <w:name w:val="All Caps"/>
    <w:basedOn w:val="Normal"/>
    <w:semiHidden/>
    <w:unhideWhenUsed/>
    <w:qFormat/>
    <w:rPr>
      <w:caps/>
      <w:spacing w:val="20"/>
      <w:sz w:val="15"/>
    </w:rPr>
  </w:style>
  <w:style w:type="paragraph" w:customStyle="1" w:styleId="Location">
    <w:name w:val="Location"/>
    <w:basedOn w:val="Normal"/>
    <w:qFormat/>
    <w:pPr>
      <w:ind w:left="288"/>
    </w:pPr>
  </w:style>
  <w:style w:type="paragraph" w:customStyle="1" w:styleId="SpaceAfter">
    <w:name w:val="Space After"/>
    <w:basedOn w:val="Normal"/>
    <w:qFormat/>
    <w:pPr>
      <w:tabs>
        <w:tab w:val="left" w:pos="7560"/>
      </w:tabs>
      <w:spacing w:after="160"/>
      <w:ind w:left="288" w:right="288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YourName">
    <w:name w:val="Your Name"/>
    <w:basedOn w:val="Normal"/>
    <w:qFormat/>
    <w:pPr>
      <w:keepNext/>
      <w:keepLines/>
      <w:tabs>
        <w:tab w:val="left" w:pos="8640"/>
      </w:tabs>
      <w:spacing w:after="40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pacing w:val="10"/>
      <w:szCs w:val="28"/>
    </w:rPr>
  </w:style>
  <w:style w:type="paragraph" w:customStyle="1" w:styleId="SpaceAfter1NoRightIndent">
    <w:name w:val="Space After 1 (No Right Indent)"/>
    <w:basedOn w:val="Normal"/>
    <w:qFormat/>
    <w:pPr>
      <w:tabs>
        <w:tab w:val="left" w:pos="7560"/>
      </w:tabs>
      <w:spacing w:after="160"/>
      <w:ind w:left="288"/>
    </w:pPr>
  </w:style>
  <w:style w:type="paragraph" w:customStyle="1" w:styleId="SectionHeading">
    <w:name w:val="Section Heading"/>
    <w:basedOn w:val="Normal"/>
    <w:qFormat/>
    <w:pPr>
      <w:spacing w:before="240" w:after="40"/>
      <w:outlineLvl w:val="1"/>
    </w:pPr>
    <w:rPr>
      <w:caps/>
      <w:color w:val="000000" w:themeColor="text1"/>
      <w:spacing w:val="10"/>
    </w:rPr>
  </w:style>
  <w:style w:type="paragraph" w:customStyle="1" w:styleId="ItalicHeading">
    <w:name w:val="Italic Heading"/>
    <w:basedOn w:val="Normal"/>
    <w:qFormat/>
    <w:pPr>
      <w:ind w:left="288"/>
      <w:outlineLvl w:val="2"/>
    </w:pPr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16"/>
    </w:rPr>
  </w:style>
  <w:style w:type="character" w:styleId="Strong">
    <w:name w:val="Strong"/>
    <w:basedOn w:val="DefaultParagraphFont"/>
    <w:uiPriority w:val="2"/>
    <w:qFormat/>
    <w:rsid w:val="00CD7923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CD7923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5778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78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78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8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84B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4F2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glossaryDocument" Target="glossary/document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nsross\AppData\Roaming\Microsoft\Templates\Curriculum%20vi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7FFC07F0B064B0FA3339C0002367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EDA51-ED36-4725-A9D2-9D96107A38D8}"/>
      </w:docPartPr>
      <w:docPartBody>
        <w:p w:rsidR="00A53FEF" w:rsidRDefault="00540455">
          <w:pPr>
            <w:pStyle w:val="97FFC07F0B064B0FA3339C0002367F64"/>
          </w:pPr>
          <w:r>
            <w:t>[your name]</w:t>
          </w:r>
        </w:p>
      </w:docPartBody>
    </w:docPart>
    <w:docPart>
      <w:docPartPr>
        <w:name w:val="77D294FF16074E9EA5B5C289F82DE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A401B-085D-416D-AB32-1B0FE28E9ABB}"/>
      </w:docPartPr>
      <w:docPartBody>
        <w:p w:rsidR="00A53FEF" w:rsidRDefault="00540455">
          <w:pPr>
            <w:pStyle w:val="77D294FF16074E9EA5B5C289F82DEBBA"/>
          </w:pPr>
          <w:r>
            <w:t>[Pick the Year]</w:t>
          </w:r>
        </w:p>
      </w:docPartBody>
    </w:docPart>
    <w:docPart>
      <w:docPartPr>
        <w:name w:val="61F922C1744A4091A75618DDADC28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D6F7-2950-4110-8814-DF07E583978C}"/>
      </w:docPartPr>
      <w:docPartBody>
        <w:p w:rsidR="00A53FEF" w:rsidRDefault="00540455">
          <w:pPr>
            <w:pStyle w:val="61F922C1744A4091A75618DDADC285A9"/>
          </w:pPr>
          <w:r>
            <w:t>[Pick the Year]</w:t>
          </w:r>
        </w:p>
      </w:docPartBody>
    </w:docPart>
    <w:docPart>
      <w:docPartPr>
        <w:name w:val="9B0416899B9F429F87BAFDD758C66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EC142-D2F5-44DA-8693-49012AC0397C}"/>
      </w:docPartPr>
      <w:docPartBody>
        <w:p w:rsidR="00A53FEF" w:rsidRDefault="00540455">
          <w:pPr>
            <w:pStyle w:val="9B0416899B9F429F87BAFDD758C66FF5"/>
          </w:pPr>
          <w:r>
            <w:t>[Pick the Year]</w:t>
          </w:r>
        </w:p>
      </w:docPartBody>
    </w:docPart>
    <w:docPart>
      <w:docPartPr>
        <w:name w:val="DE82C069E3174FE5ABA652F485493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F9DBD-0099-471A-BCDA-1B85AE0C31E8}"/>
      </w:docPartPr>
      <w:docPartBody>
        <w:p w:rsidR="00A53FEF" w:rsidRDefault="00540455">
          <w:pPr>
            <w:pStyle w:val="DE82C069E3174FE5ABA652F485493403"/>
          </w:pPr>
          <w:r>
            <w:t>[Pick the Year]</w:t>
          </w:r>
        </w:p>
      </w:docPartBody>
    </w:docPart>
    <w:docPart>
      <w:docPartPr>
        <w:name w:val="AF45662421044951BE798B7B18717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05671-89D6-42F3-B5C5-74B16C8D37CD}"/>
      </w:docPartPr>
      <w:docPartBody>
        <w:p w:rsidR="00A53FEF" w:rsidRDefault="00540455">
          <w:pPr>
            <w:pStyle w:val="AF45662421044951BE798B7B18717011"/>
          </w:pPr>
          <w:r>
            <w:t>[Start Date]</w:t>
          </w:r>
        </w:p>
      </w:docPartBody>
    </w:docPart>
    <w:docPart>
      <w:docPartPr>
        <w:name w:val="D7FBAD4CECF94865AF9E990383D2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F3824-62E5-413D-815E-39D1AEE3E18C}"/>
      </w:docPartPr>
      <w:docPartBody>
        <w:p w:rsidR="00A53FEF" w:rsidRDefault="00540455">
          <w:pPr>
            <w:pStyle w:val="D7FBAD4CECF94865AF9E990383D2C4CF"/>
          </w:pPr>
          <w:r>
            <w:t>[End Date]</w:t>
          </w:r>
        </w:p>
      </w:docPartBody>
    </w:docPart>
    <w:docPart>
      <w:docPartPr>
        <w:name w:val="E0D96AADCBED4555AB9F49F77A1E1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C8D94-9C0F-40D1-A083-FC8030AF62A9}"/>
      </w:docPartPr>
      <w:docPartBody>
        <w:p w:rsidR="00A53FEF" w:rsidRDefault="00540455">
          <w:pPr>
            <w:pStyle w:val="E0D96AADCBED4555AB9F49F77A1E12D3"/>
          </w:pPr>
          <w:r>
            <w:t>[Pick the Year</w:t>
          </w:r>
        </w:p>
      </w:docPartBody>
    </w:docPart>
    <w:docPart>
      <w:docPartPr>
        <w:name w:val="128AFDD99FB8428783F5BA1DF6E83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40EDB-6F90-40CF-82BD-F0FEBBF26743}"/>
      </w:docPartPr>
      <w:docPartBody>
        <w:p w:rsidR="00A53FEF" w:rsidRDefault="00540455">
          <w:pPr>
            <w:pStyle w:val="128AFDD99FB8428783F5BA1DF6E837CB"/>
          </w:pPr>
          <w:r>
            <w:t>[Pick the Year]</w:t>
          </w:r>
        </w:p>
      </w:docPartBody>
    </w:docPart>
    <w:docPart>
      <w:docPartPr>
        <w:name w:val="E02FC124C3864D93B2916156B249A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2AADC-F608-4DF8-BEDF-D821C2054529}"/>
      </w:docPartPr>
      <w:docPartBody>
        <w:p w:rsidR="00A53FEF" w:rsidRDefault="00934EC4" w:rsidP="00934EC4">
          <w:pPr>
            <w:pStyle w:val="E02FC124C3864D93B2916156B249AFDE"/>
          </w:pPr>
          <w:r>
            <w:t>[Pick the Year]</w:t>
          </w:r>
        </w:p>
      </w:docPartBody>
    </w:docPart>
    <w:docPart>
      <w:docPartPr>
        <w:name w:val="306FF585A3604197A7DB34FFABA15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47A6F-AD71-44FF-933A-6EE22230F790}"/>
      </w:docPartPr>
      <w:docPartBody>
        <w:p w:rsidR="00A53FEF" w:rsidRDefault="00934EC4" w:rsidP="00934EC4">
          <w:pPr>
            <w:pStyle w:val="306FF585A3604197A7DB34FFABA15EB6"/>
          </w:pPr>
          <w:r>
            <w:t>[End Date]</w:t>
          </w:r>
        </w:p>
      </w:docPartBody>
    </w:docPart>
    <w:docPart>
      <w:docPartPr>
        <w:name w:val="0D57980D397C4445BFE5549209C27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0148B-FEEC-4E54-AC5E-7DE76571512D}"/>
      </w:docPartPr>
      <w:docPartBody>
        <w:p w:rsidR="00A53FEF" w:rsidRDefault="00934EC4" w:rsidP="00934EC4">
          <w:pPr>
            <w:pStyle w:val="0D57980D397C4445BFE5549209C272C6"/>
          </w:pPr>
          <w:r>
            <w:t>[Pick the Year]</w:t>
          </w:r>
        </w:p>
      </w:docPartBody>
    </w:docPart>
    <w:docPart>
      <w:docPartPr>
        <w:name w:val="F83B09FF10CF42D2BC8CD1B4433AA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C5D22-39B9-4628-9DCD-C688B6AB21FA}"/>
      </w:docPartPr>
      <w:docPartBody>
        <w:p w:rsidR="00A53FEF" w:rsidRDefault="00934EC4" w:rsidP="00934EC4">
          <w:pPr>
            <w:pStyle w:val="F83B09FF10CF42D2BC8CD1B4433AA42F"/>
          </w:pPr>
          <w:r>
            <w:t>[Pick the Year]</w:t>
          </w:r>
        </w:p>
      </w:docPartBody>
    </w:docPart>
    <w:docPart>
      <w:docPartPr>
        <w:name w:val="64077857E87048438A2B4224EC972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11C7-F276-4CC4-AD11-A52D27CC762C}"/>
      </w:docPartPr>
      <w:docPartBody>
        <w:p w:rsidR="00A53FEF" w:rsidRDefault="00934EC4" w:rsidP="00934EC4">
          <w:pPr>
            <w:pStyle w:val="64077857E87048438A2B4224EC972BC8"/>
          </w:pPr>
          <w:r>
            <w:t>[Pick the Year]</w:t>
          </w:r>
        </w:p>
      </w:docPartBody>
    </w:docPart>
    <w:docPart>
      <w:docPartPr>
        <w:name w:val="A59AEC7587A743C58A79CDFB73063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31FEE-1692-483D-B347-B2E56C2143E7}"/>
      </w:docPartPr>
      <w:docPartBody>
        <w:p w:rsidR="00A53FEF" w:rsidRDefault="00934EC4" w:rsidP="00934EC4">
          <w:pPr>
            <w:pStyle w:val="A59AEC7587A743C58A79CDFB730637CF"/>
          </w:pPr>
          <w:r>
            <w:t>[Pick the Year]</w:t>
          </w:r>
        </w:p>
      </w:docPartBody>
    </w:docPart>
    <w:docPart>
      <w:docPartPr>
        <w:name w:val="C3A3BC255A8F4E488FFE168502DAC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70B42-EDFB-4B65-B83D-55D55DDB848B}"/>
      </w:docPartPr>
      <w:docPartBody>
        <w:p w:rsidR="00A53FEF" w:rsidRDefault="00934EC4" w:rsidP="00934EC4">
          <w:pPr>
            <w:pStyle w:val="C3A3BC255A8F4E488FFE168502DAC5D5"/>
          </w:pPr>
          <w:r>
            <w:t>[Pick the Year]</w:t>
          </w:r>
        </w:p>
      </w:docPartBody>
    </w:docPart>
    <w:docPart>
      <w:docPartPr>
        <w:name w:val="6C9274B3648147CD89515AB0C03AD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0C27F-983C-4DF4-BC71-3D7E701D266A}"/>
      </w:docPartPr>
      <w:docPartBody>
        <w:p w:rsidR="00A53FEF" w:rsidRDefault="00934EC4" w:rsidP="00934EC4">
          <w:pPr>
            <w:pStyle w:val="6C9274B3648147CD89515AB0C03AD40A"/>
          </w:pPr>
          <w:r>
            <w:t>[Pick the Year]</w:t>
          </w:r>
        </w:p>
      </w:docPartBody>
    </w:docPart>
    <w:docPart>
      <w:docPartPr>
        <w:name w:val="B72F2B7048F64B9B9F63050ABC110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C8F9-7B71-4B42-A79A-5D9632F4C007}"/>
      </w:docPartPr>
      <w:docPartBody>
        <w:p w:rsidR="00A53FEF" w:rsidRDefault="00934EC4" w:rsidP="00934EC4">
          <w:pPr>
            <w:pStyle w:val="B72F2B7048F64B9B9F63050ABC110C04"/>
          </w:pPr>
          <w:r>
            <w:t>[Pick the Year]</w:t>
          </w:r>
        </w:p>
      </w:docPartBody>
    </w:docPart>
    <w:docPart>
      <w:docPartPr>
        <w:name w:val="854EA442D69E4F3D9FA11D295E73E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CCC11-08AE-4BCC-B419-5162D05E3E4A}"/>
      </w:docPartPr>
      <w:docPartBody>
        <w:p w:rsidR="00A53FEF" w:rsidRDefault="00934EC4" w:rsidP="00934EC4">
          <w:pPr>
            <w:pStyle w:val="854EA442D69E4F3D9FA11D295E73E104"/>
          </w:pPr>
          <w:r>
            <w:t>[Pick the Year</w:t>
          </w:r>
        </w:p>
      </w:docPartBody>
    </w:docPart>
    <w:docPart>
      <w:docPartPr>
        <w:name w:val="27C75A207BE9482B81E39F70DBEDC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ED17D-EF71-4697-B035-10E7BCCF4A2D}"/>
      </w:docPartPr>
      <w:docPartBody>
        <w:p w:rsidR="00A53FEF" w:rsidRDefault="00934EC4" w:rsidP="00934EC4">
          <w:pPr>
            <w:pStyle w:val="27C75A207BE9482B81E39F70DBEDC989"/>
          </w:pPr>
          <w:r>
            <w:t>[Start Date]</w:t>
          </w:r>
        </w:p>
      </w:docPartBody>
    </w:docPart>
    <w:docPart>
      <w:docPartPr>
        <w:name w:val="62A6EDFA0376404D8ACF461143019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5852F-5A6D-44A7-88C8-B150D0826FF7}"/>
      </w:docPartPr>
      <w:docPartBody>
        <w:p w:rsidR="00A53FEF" w:rsidRDefault="00934EC4" w:rsidP="00934EC4">
          <w:pPr>
            <w:pStyle w:val="62A6EDFA0376404D8ACF46114301939A"/>
          </w:pPr>
          <w:r>
            <w:t>[End Date]</w:t>
          </w:r>
        </w:p>
      </w:docPartBody>
    </w:docPart>
    <w:docPart>
      <w:docPartPr>
        <w:name w:val="99A6192B2FAE4BE99B15D1E4D327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9A98F-8417-4FDF-AFF8-D8094EC3B149}"/>
      </w:docPartPr>
      <w:docPartBody>
        <w:p w:rsidR="00A53FEF" w:rsidRDefault="00934EC4" w:rsidP="00934EC4">
          <w:pPr>
            <w:pStyle w:val="99A6192B2FAE4BE99B15D1E4D327C675"/>
          </w:pPr>
          <w:r>
            <w:t>[Start Date]</w:t>
          </w:r>
        </w:p>
      </w:docPartBody>
    </w:docPart>
    <w:docPart>
      <w:docPartPr>
        <w:name w:val="A3859A6ED43D4E22AB2780C063512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9A33-A517-48CE-8F57-54402B7C5D32}"/>
      </w:docPartPr>
      <w:docPartBody>
        <w:p w:rsidR="00A53FEF" w:rsidRDefault="00934EC4" w:rsidP="00934EC4">
          <w:pPr>
            <w:pStyle w:val="A3859A6ED43D4E22AB2780C063512CF8"/>
          </w:pPr>
          <w:r>
            <w:t>[End Date]</w:t>
          </w:r>
        </w:p>
      </w:docPartBody>
    </w:docPart>
    <w:docPart>
      <w:docPartPr>
        <w:name w:val="B71BE21B79BE49BBAB87A5DE663EB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66BC1-3C16-4B60-9F53-57C722A9B602}"/>
      </w:docPartPr>
      <w:docPartBody>
        <w:p w:rsidR="00A53FEF" w:rsidRDefault="00934EC4" w:rsidP="00934EC4">
          <w:pPr>
            <w:pStyle w:val="B71BE21B79BE49BBAB87A5DE663EBE9A"/>
          </w:pPr>
          <w:r>
            <w:t>[Start Date]</w:t>
          </w:r>
        </w:p>
      </w:docPartBody>
    </w:docPart>
    <w:docPart>
      <w:docPartPr>
        <w:name w:val="BEDF3027E0404736977D1A32A5FCC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44745-5E0D-4806-9E87-FDDE89752A27}"/>
      </w:docPartPr>
      <w:docPartBody>
        <w:p w:rsidR="00A53FEF" w:rsidRDefault="00934EC4" w:rsidP="00934EC4">
          <w:pPr>
            <w:pStyle w:val="BEDF3027E0404736977D1A32A5FCCDD8"/>
          </w:pPr>
          <w:r>
            <w:t>[End Date]</w:t>
          </w:r>
        </w:p>
      </w:docPartBody>
    </w:docPart>
    <w:docPart>
      <w:docPartPr>
        <w:name w:val="C1F6F68C1E8445418A13101F0B134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2E0FC-656B-4DEB-B6DB-13164AA4FF2F}"/>
      </w:docPartPr>
      <w:docPartBody>
        <w:p w:rsidR="00A53FEF" w:rsidRDefault="00934EC4" w:rsidP="00934EC4">
          <w:pPr>
            <w:pStyle w:val="C1F6F68C1E8445418A13101F0B134B74"/>
          </w:pPr>
          <w:r>
            <w:t>[Start Date]</w:t>
          </w:r>
        </w:p>
      </w:docPartBody>
    </w:docPart>
    <w:docPart>
      <w:docPartPr>
        <w:name w:val="44D44C23A9C446E8AC601503AB25B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AFA00-3379-4D1A-A72F-72ED4BE8C9B0}"/>
      </w:docPartPr>
      <w:docPartBody>
        <w:p w:rsidR="00A53FEF" w:rsidRDefault="00934EC4" w:rsidP="00934EC4">
          <w:pPr>
            <w:pStyle w:val="44D44C23A9C446E8AC601503AB25B3BB"/>
          </w:pPr>
          <w:r>
            <w:t>[End Date]</w:t>
          </w:r>
        </w:p>
      </w:docPartBody>
    </w:docPart>
    <w:docPart>
      <w:docPartPr>
        <w:name w:val="678083934EFA46758EF2E9DE0B278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D9B51-E84F-487A-B98B-FCBCDFA31FE2}"/>
      </w:docPartPr>
      <w:docPartBody>
        <w:p w:rsidR="00A53FEF" w:rsidRDefault="00934EC4" w:rsidP="00934EC4">
          <w:pPr>
            <w:pStyle w:val="678083934EFA46758EF2E9DE0B278A79"/>
          </w:pPr>
          <w:r>
            <w:t>[Start Date]</w:t>
          </w:r>
        </w:p>
      </w:docPartBody>
    </w:docPart>
    <w:docPart>
      <w:docPartPr>
        <w:name w:val="37980A70305C48F78E8159CDC2139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624B2-6260-4A92-B11E-F04CE5793C4B}"/>
      </w:docPartPr>
      <w:docPartBody>
        <w:p w:rsidR="00A53FEF" w:rsidRDefault="00934EC4" w:rsidP="00934EC4">
          <w:pPr>
            <w:pStyle w:val="37980A70305C48F78E8159CDC213921A"/>
          </w:pPr>
          <w:r>
            <w:t>[End Date]</w:t>
          </w:r>
        </w:p>
      </w:docPartBody>
    </w:docPart>
    <w:docPart>
      <w:docPartPr>
        <w:name w:val="1505374940344398B81721124DF2E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C968C-2FCF-4A24-8CA6-7099F2F9CFD3}"/>
      </w:docPartPr>
      <w:docPartBody>
        <w:p w:rsidR="00A53FEF" w:rsidRDefault="00934EC4" w:rsidP="00934EC4">
          <w:pPr>
            <w:pStyle w:val="1505374940344398B81721124DF2E47A"/>
          </w:pPr>
          <w:r>
            <w:t>[Start Date]</w:t>
          </w:r>
        </w:p>
      </w:docPartBody>
    </w:docPart>
    <w:docPart>
      <w:docPartPr>
        <w:name w:val="13701FE5889C6D4AB1ADA65A388A5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C6691-B697-3344-AABA-3BDA51C4B88E}"/>
      </w:docPartPr>
      <w:docPartBody>
        <w:p w:rsidR="00000000" w:rsidRDefault="00A53FEF" w:rsidP="00A53FEF">
          <w:pPr>
            <w:pStyle w:val="13701FE5889C6D4AB1ADA65A388A5C72"/>
          </w:pPr>
          <w:r>
            <w:t>[Pick the Year]</w:t>
          </w:r>
        </w:p>
      </w:docPartBody>
    </w:docPart>
    <w:docPart>
      <w:docPartPr>
        <w:name w:val="8CE8F2D84D6BAF48AF6A8FEFA4C21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452F6-5FDA-6945-AC7B-DC5F02673EED}"/>
      </w:docPartPr>
      <w:docPartBody>
        <w:p w:rsidR="00000000" w:rsidRDefault="00A53FEF" w:rsidP="00A53FEF">
          <w:pPr>
            <w:pStyle w:val="8CE8F2D84D6BAF48AF6A8FEFA4C21543"/>
          </w:pPr>
          <w:r>
            <w:t>[Start Date]</w:t>
          </w:r>
        </w:p>
      </w:docPartBody>
    </w:docPart>
    <w:docPart>
      <w:docPartPr>
        <w:name w:val="B01609B3BD9BF949B275C28D390FF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D1D41-AD20-2840-8319-B7A0FEBDA152}"/>
      </w:docPartPr>
      <w:docPartBody>
        <w:p w:rsidR="00000000" w:rsidRDefault="00A53FEF" w:rsidP="00A53FEF">
          <w:pPr>
            <w:pStyle w:val="B01609B3BD9BF949B275C28D390FF1CC"/>
          </w:pPr>
          <w:r>
            <w:t>[Start Date]</w:t>
          </w:r>
        </w:p>
      </w:docPartBody>
    </w:docPart>
    <w:docPart>
      <w:docPartPr>
        <w:name w:val="8F21DD47A796AC4D90A415FC46B42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0A027-1499-BD44-97E1-9FD07C4BB43B}"/>
      </w:docPartPr>
      <w:docPartBody>
        <w:p w:rsidR="00000000" w:rsidRDefault="00A53FEF" w:rsidP="00A53FEF">
          <w:pPr>
            <w:pStyle w:val="8F21DD47A796AC4D90A415FC46B42420"/>
          </w:pPr>
          <w:r>
            <w:t>[Start Date]</w:t>
          </w:r>
        </w:p>
      </w:docPartBody>
    </w:docPart>
    <w:docPart>
      <w:docPartPr>
        <w:name w:val="7681AFCCA86D2D4C83A8D14E568B5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A65A8-74FA-B54D-A7F4-E604ED133A6A}"/>
      </w:docPartPr>
      <w:docPartBody>
        <w:p w:rsidR="00000000" w:rsidRDefault="00A53FEF" w:rsidP="00A53FEF">
          <w:pPr>
            <w:pStyle w:val="7681AFCCA86D2D4C83A8D14E568B5772"/>
          </w:pPr>
          <w:r>
            <w:t>[Start Date]</w:t>
          </w:r>
        </w:p>
      </w:docPartBody>
    </w:docPart>
    <w:docPart>
      <w:docPartPr>
        <w:name w:val="FE93391289970F40A712FAAF5A83E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A1A9D-FAC4-E14B-9A7C-41DF7C53E216}"/>
      </w:docPartPr>
      <w:docPartBody>
        <w:p w:rsidR="00000000" w:rsidRDefault="00A53FEF" w:rsidP="00A53FEF">
          <w:pPr>
            <w:pStyle w:val="FE93391289970F40A712FAAF5A83EA6C"/>
          </w:pPr>
          <w:r>
            <w:t>[End Date]</w:t>
          </w:r>
        </w:p>
      </w:docPartBody>
    </w:docPart>
    <w:docPart>
      <w:docPartPr>
        <w:name w:val="9F52080028BDAE44B7DD21084054B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E42A0-8AAD-1B4E-AD5A-CE9803E0E1F1}"/>
      </w:docPartPr>
      <w:docPartBody>
        <w:p w:rsidR="00000000" w:rsidRDefault="00A53FEF" w:rsidP="00A53FEF">
          <w:pPr>
            <w:pStyle w:val="9F52080028BDAE44B7DD21084054B59A"/>
          </w:pPr>
          <w:r>
            <w:t>[Pick the Year]</w:t>
          </w:r>
        </w:p>
      </w:docPartBody>
    </w:docPart>
    <w:docPart>
      <w:docPartPr>
        <w:name w:val="12E4773A8C6DC94A932A8C12281EB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3697E-8915-F34D-A652-9CAD8AFCDBD1}"/>
      </w:docPartPr>
      <w:docPartBody>
        <w:p w:rsidR="00000000" w:rsidRDefault="00A53FEF" w:rsidP="00A53FEF">
          <w:pPr>
            <w:pStyle w:val="12E4773A8C6DC94A932A8C12281EB09E"/>
          </w:pPr>
          <w:r>
            <w:t>[Pick the Year]</w:t>
          </w:r>
        </w:p>
      </w:docPartBody>
    </w:docPart>
    <w:docPart>
      <w:docPartPr>
        <w:name w:val="CB6BBB03C574E84187EB1D2B0D75F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FB3EF-AC29-B34F-9D50-10BC9B365115}"/>
      </w:docPartPr>
      <w:docPartBody>
        <w:p w:rsidR="00000000" w:rsidRDefault="00A53FEF" w:rsidP="00A53FEF">
          <w:pPr>
            <w:pStyle w:val="CB6BBB03C574E84187EB1D2B0D75F84A"/>
          </w:pPr>
          <w:r>
            <w:t>[Pick the Year]</w:t>
          </w:r>
        </w:p>
      </w:docPartBody>
    </w:docPart>
    <w:docPart>
      <w:docPartPr>
        <w:name w:val="A7A1B42FCE707E4E93C4E8AF3C9B8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4F0F0-3FB8-F543-9DD3-7D3D471576EA}"/>
      </w:docPartPr>
      <w:docPartBody>
        <w:p w:rsidR="00000000" w:rsidRDefault="00A53FEF" w:rsidP="00A53FEF">
          <w:pPr>
            <w:pStyle w:val="A7A1B42FCE707E4E93C4E8AF3C9B802D"/>
          </w:pPr>
          <w:r>
            <w:t>[Pick the Year]</w:t>
          </w:r>
        </w:p>
      </w:docPartBody>
    </w:docPart>
    <w:docPart>
      <w:docPartPr>
        <w:name w:val="CCCD6074B3A4534F8F7AC913E74F2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A5268-7FA6-2D48-A370-73E38D731605}"/>
      </w:docPartPr>
      <w:docPartBody>
        <w:p w:rsidR="00000000" w:rsidRDefault="00A53FEF" w:rsidP="00A53FEF">
          <w:pPr>
            <w:pStyle w:val="CCCD6074B3A4534F8F7AC913E74F2F9D"/>
          </w:pPr>
          <w:r>
            <w:t>[Pick the Year]</w:t>
          </w:r>
        </w:p>
      </w:docPartBody>
    </w:docPart>
    <w:docPart>
      <w:docPartPr>
        <w:name w:val="06E60C45C4C2604EB5ED222DAF637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618C9-E8BE-904A-990B-2A9D16E0D151}"/>
      </w:docPartPr>
      <w:docPartBody>
        <w:p w:rsidR="00000000" w:rsidRDefault="00A53FEF" w:rsidP="00A53FEF">
          <w:pPr>
            <w:pStyle w:val="06E60C45C4C2604EB5ED222DAF63788A"/>
          </w:pPr>
          <w:r>
            <w:t>[Pick the Year]</w:t>
          </w:r>
        </w:p>
      </w:docPartBody>
    </w:docPart>
    <w:docPart>
      <w:docPartPr>
        <w:name w:val="DB1BDA1CED38DB4AAABB8D010B041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6F27D-DFD2-724A-988E-B89AFF8C637C}"/>
      </w:docPartPr>
      <w:docPartBody>
        <w:p w:rsidR="00000000" w:rsidRDefault="00A53FEF" w:rsidP="00A53FEF">
          <w:pPr>
            <w:pStyle w:val="DB1BDA1CED38DB4AAABB8D010B0418C3"/>
          </w:pPr>
          <w:r>
            <w:t>[Pick the Year]</w:t>
          </w:r>
        </w:p>
      </w:docPartBody>
    </w:docPart>
    <w:docPart>
      <w:docPartPr>
        <w:name w:val="BC1FFA931F4F064780DD72FAC8C6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7D649-B78D-964A-87A5-D97DDE9E2177}"/>
      </w:docPartPr>
      <w:docPartBody>
        <w:p w:rsidR="00000000" w:rsidRDefault="00A53FEF" w:rsidP="00A53FEF">
          <w:pPr>
            <w:pStyle w:val="BC1FFA931F4F064780DD72FAC8C64539"/>
          </w:pPr>
          <w:r>
            <w:t>[Pick the Year]</w:t>
          </w:r>
        </w:p>
      </w:docPartBody>
    </w:docPart>
    <w:docPart>
      <w:docPartPr>
        <w:name w:val="2D9693646B996F428B209997E11BB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7B45A-A1EA-674A-8D35-BDE2AB2EBFBF}"/>
      </w:docPartPr>
      <w:docPartBody>
        <w:p w:rsidR="00000000" w:rsidRDefault="00A53FEF" w:rsidP="00A53FEF">
          <w:pPr>
            <w:pStyle w:val="2D9693646B996F428B209997E11BB584"/>
          </w:pPr>
          <w:r>
            <w:t>[Pick the Year]</w:t>
          </w:r>
        </w:p>
      </w:docPartBody>
    </w:docPart>
    <w:docPart>
      <w:docPartPr>
        <w:name w:val="21481B7D1B5F144FB3176B52D2827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BBCF2-8390-7B47-96C2-7B1D66F5832E}"/>
      </w:docPartPr>
      <w:docPartBody>
        <w:p w:rsidR="00000000" w:rsidRDefault="00A53FEF" w:rsidP="00A53FEF">
          <w:pPr>
            <w:pStyle w:val="21481B7D1B5F144FB3176B52D2827C5C"/>
          </w:pPr>
          <w:r>
            <w:t>[Pick the 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EC4"/>
    <w:rsid w:val="00540455"/>
    <w:rsid w:val="00934EC4"/>
    <w:rsid w:val="00A53FEF"/>
    <w:rsid w:val="00AC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FFC07F0B064B0FA3339C0002367F64">
    <w:name w:val="97FFC07F0B064B0FA3339C0002367F64"/>
  </w:style>
  <w:style w:type="paragraph" w:customStyle="1" w:styleId="8BE56A9D7E4244DF8F1871EFF860F4B4">
    <w:name w:val="8BE56A9D7E4244DF8F1871EFF860F4B4"/>
  </w:style>
  <w:style w:type="paragraph" w:customStyle="1" w:styleId="617BA5BB3D044BF0956D175AE18BF607">
    <w:name w:val="617BA5BB3D044BF0956D175AE18BF607"/>
  </w:style>
  <w:style w:type="paragraph" w:customStyle="1" w:styleId="667CCFD39A02477BA9517A86708C3F81">
    <w:name w:val="667CCFD39A02477BA9517A86708C3F81"/>
  </w:style>
  <w:style w:type="paragraph" w:customStyle="1" w:styleId="A978C53BE8E5493DB2258710241C8597">
    <w:name w:val="A978C53BE8E5493DB2258710241C8597"/>
  </w:style>
  <w:style w:type="paragraph" w:customStyle="1" w:styleId="C5D987EB89854374A73BB90ABBF91D51">
    <w:name w:val="C5D987EB89854374A73BB90ABBF91D51"/>
  </w:style>
  <w:style w:type="paragraph" w:customStyle="1" w:styleId="6D261463838F4CA990442BE60FA6EC81">
    <w:name w:val="6D261463838F4CA990442BE60FA6EC81"/>
  </w:style>
  <w:style w:type="paragraph" w:customStyle="1" w:styleId="77D294FF16074E9EA5B5C289F82DEBBA">
    <w:name w:val="77D294FF16074E9EA5B5C289F82DEBBA"/>
  </w:style>
  <w:style w:type="paragraph" w:customStyle="1" w:styleId="769993961B7C4D27B14CC130AE6E275F">
    <w:name w:val="769993961B7C4D27B14CC130AE6E275F"/>
  </w:style>
  <w:style w:type="paragraph" w:customStyle="1" w:styleId="1698AAE678B44FEFB66FB8ED7293BEC7">
    <w:name w:val="1698AAE678B44FEFB66FB8ED7293BEC7"/>
  </w:style>
  <w:style w:type="paragraph" w:customStyle="1" w:styleId="5A7A425F4D864793B06A4F7C23D75E77">
    <w:name w:val="5A7A425F4D864793B06A4F7C23D75E77"/>
  </w:style>
  <w:style w:type="paragraph" w:customStyle="1" w:styleId="351ECE42F5474FF0B636C3003F7DB3D0">
    <w:name w:val="351ECE42F5474FF0B636C3003F7DB3D0"/>
  </w:style>
  <w:style w:type="paragraph" w:customStyle="1" w:styleId="FE115E8C92F54E14977396A42D088166">
    <w:name w:val="FE115E8C92F54E14977396A42D088166"/>
  </w:style>
  <w:style w:type="paragraph" w:customStyle="1" w:styleId="290E974468CC48E39A5431DD679A6EEA">
    <w:name w:val="290E974468CC48E39A5431DD679A6EEA"/>
  </w:style>
  <w:style w:type="paragraph" w:customStyle="1" w:styleId="016DAAE8BB4A42E0A0E660DB9616A700">
    <w:name w:val="016DAAE8BB4A42E0A0E660DB9616A700"/>
  </w:style>
  <w:style w:type="paragraph" w:customStyle="1" w:styleId="A87D3389BD1E43E59946F56B7805DAF1">
    <w:name w:val="A87D3389BD1E43E59946F56B7805DAF1"/>
  </w:style>
  <w:style w:type="paragraph" w:customStyle="1" w:styleId="61F922C1744A4091A75618DDADC285A9">
    <w:name w:val="61F922C1744A4091A75618DDADC285A9"/>
  </w:style>
  <w:style w:type="paragraph" w:customStyle="1" w:styleId="D623F331697C4353ACF4D1D54545E731">
    <w:name w:val="D623F331697C4353ACF4D1D54545E731"/>
  </w:style>
  <w:style w:type="paragraph" w:customStyle="1" w:styleId="7940A40771354CE4976FF699016DD0DF">
    <w:name w:val="7940A40771354CE4976FF699016DD0DF"/>
  </w:style>
  <w:style w:type="paragraph" w:customStyle="1" w:styleId="9CDDD6703CF34F2389B872D986F07600">
    <w:name w:val="9CDDD6703CF34F2389B872D986F07600"/>
  </w:style>
  <w:style w:type="paragraph" w:customStyle="1" w:styleId="9CA8E9E3BB8147A79DDC1E42A631EBF0">
    <w:name w:val="9CA8E9E3BB8147A79DDC1E42A631EBF0"/>
  </w:style>
  <w:style w:type="paragraph" w:customStyle="1" w:styleId="5448035E703F4389B21FF347BD930184">
    <w:name w:val="5448035E703F4389B21FF347BD930184"/>
  </w:style>
  <w:style w:type="paragraph" w:customStyle="1" w:styleId="F1EB4B99C58A476E85E95505CF27CC63">
    <w:name w:val="F1EB4B99C58A476E85E95505CF27CC63"/>
  </w:style>
  <w:style w:type="paragraph" w:customStyle="1" w:styleId="4E2F331F5C9540139B563318F1AB61D5">
    <w:name w:val="4E2F331F5C9540139B563318F1AB61D5"/>
  </w:style>
  <w:style w:type="paragraph" w:customStyle="1" w:styleId="DD7FC9EBC7574641BEB0A15BAD71D563">
    <w:name w:val="DD7FC9EBC7574641BEB0A15BAD71D563"/>
  </w:style>
  <w:style w:type="paragraph" w:customStyle="1" w:styleId="2E301DE143CE48E39CB5A80FE45E24F1">
    <w:name w:val="2E301DE143CE48E39CB5A80FE45E24F1"/>
  </w:style>
  <w:style w:type="paragraph" w:customStyle="1" w:styleId="19B51DDB1D494ACDB07DD59BE61E5AB8">
    <w:name w:val="19B51DDB1D494ACDB07DD59BE61E5AB8"/>
  </w:style>
  <w:style w:type="paragraph" w:customStyle="1" w:styleId="5201A7FD8D124BFF99EEFA6684B5057D">
    <w:name w:val="5201A7FD8D124BFF99EEFA6684B5057D"/>
  </w:style>
  <w:style w:type="paragraph" w:customStyle="1" w:styleId="5210275FE5FA414BA576C8508C1532CB">
    <w:name w:val="5210275FE5FA414BA576C8508C1532CB"/>
  </w:style>
  <w:style w:type="paragraph" w:customStyle="1" w:styleId="BBFE5F80C5214CBC90D254A1A7414236">
    <w:name w:val="BBFE5F80C5214CBC90D254A1A7414236"/>
  </w:style>
  <w:style w:type="paragraph" w:customStyle="1" w:styleId="5FE1A78654D242A9BBC7A133AEDC9E10">
    <w:name w:val="5FE1A78654D242A9BBC7A133AEDC9E10"/>
  </w:style>
  <w:style w:type="paragraph" w:customStyle="1" w:styleId="9B0416899B9F429F87BAFDD758C66FF5">
    <w:name w:val="9B0416899B9F429F87BAFDD758C66FF5"/>
  </w:style>
  <w:style w:type="paragraph" w:customStyle="1" w:styleId="186B526F33744509AF2DB8D7FB684B6C">
    <w:name w:val="186B526F33744509AF2DB8D7FB684B6C"/>
  </w:style>
  <w:style w:type="paragraph" w:customStyle="1" w:styleId="C30B3273E0874814B647C39C33DBA518">
    <w:name w:val="C30B3273E0874814B647C39C33DBA518"/>
  </w:style>
  <w:style w:type="paragraph" w:customStyle="1" w:styleId="DE82C069E3174FE5ABA652F485493403">
    <w:name w:val="DE82C069E3174FE5ABA652F485493403"/>
  </w:style>
  <w:style w:type="paragraph" w:customStyle="1" w:styleId="FA4CE742CC0249BF9A00E47A1BFA8ED4">
    <w:name w:val="FA4CE742CC0249BF9A00E47A1BFA8ED4"/>
  </w:style>
  <w:style w:type="paragraph" w:customStyle="1" w:styleId="B4978BB2ABE2419EA79557292E7A76EB">
    <w:name w:val="B4978BB2ABE2419EA79557292E7A76EB"/>
  </w:style>
  <w:style w:type="paragraph" w:customStyle="1" w:styleId="1AD1C57121E748A59BD31FE07FFF2BAD">
    <w:name w:val="1AD1C57121E748A59BD31FE07FFF2BAD"/>
  </w:style>
  <w:style w:type="paragraph" w:customStyle="1" w:styleId="B03DF233E9AB4DA795E716BD0BF7462F">
    <w:name w:val="B03DF233E9AB4DA795E716BD0BF7462F"/>
  </w:style>
  <w:style w:type="paragraph" w:customStyle="1" w:styleId="FF73E4AEE6FC40C4A7100E821AE15598">
    <w:name w:val="FF73E4AEE6FC40C4A7100E821AE15598"/>
  </w:style>
  <w:style w:type="paragraph" w:customStyle="1" w:styleId="6A1B13E187BB45C3A37C28D7021AD7E3">
    <w:name w:val="6A1B13E187BB45C3A37C28D7021AD7E3"/>
  </w:style>
  <w:style w:type="paragraph" w:customStyle="1" w:styleId="F9638957B6064B5D9BB0E0AB71E1463F">
    <w:name w:val="F9638957B6064B5D9BB0E0AB71E1463F"/>
  </w:style>
  <w:style w:type="paragraph" w:customStyle="1" w:styleId="6A97497F803741869CEF32F8866140B6">
    <w:name w:val="6A97497F803741869CEF32F8866140B6"/>
  </w:style>
  <w:style w:type="paragraph" w:customStyle="1" w:styleId="79A64565312141AD809AD4BF8376A81C">
    <w:name w:val="79A64565312141AD809AD4BF8376A81C"/>
  </w:style>
  <w:style w:type="paragraph" w:customStyle="1" w:styleId="AB4243C961A147B09B024210E763753C">
    <w:name w:val="AB4243C961A147B09B024210E763753C"/>
  </w:style>
  <w:style w:type="paragraph" w:customStyle="1" w:styleId="A1761F6A48754C22853FACB4C11B5BCD">
    <w:name w:val="A1761F6A48754C22853FACB4C11B5BCD"/>
  </w:style>
  <w:style w:type="paragraph" w:customStyle="1" w:styleId="DD18CEC35DFA478C8262B5E2ABB662DD">
    <w:name w:val="DD18CEC35DFA478C8262B5E2ABB662DD"/>
  </w:style>
  <w:style w:type="paragraph" w:customStyle="1" w:styleId="E98F67D5E3A1403E8916E1FED8D232A1">
    <w:name w:val="E98F67D5E3A1403E8916E1FED8D232A1"/>
  </w:style>
  <w:style w:type="paragraph" w:customStyle="1" w:styleId="7C5FB7E8E290406F9738E979E032A0DE">
    <w:name w:val="7C5FB7E8E290406F9738E979E032A0DE"/>
  </w:style>
  <w:style w:type="paragraph" w:customStyle="1" w:styleId="AF45662421044951BE798B7B18717011">
    <w:name w:val="AF45662421044951BE798B7B18717011"/>
  </w:style>
  <w:style w:type="paragraph" w:customStyle="1" w:styleId="D7FBAD4CECF94865AF9E990383D2C4CF">
    <w:name w:val="D7FBAD4CECF94865AF9E990383D2C4CF"/>
  </w:style>
  <w:style w:type="paragraph" w:customStyle="1" w:styleId="487043CF795F4DA19073D673E0F7EE13">
    <w:name w:val="487043CF795F4DA19073D673E0F7EE13"/>
  </w:style>
  <w:style w:type="paragraph" w:customStyle="1" w:styleId="222C5C2935C74C72856E9AA3AE17D15B">
    <w:name w:val="222C5C2935C74C72856E9AA3AE17D15B"/>
  </w:style>
  <w:style w:type="paragraph" w:customStyle="1" w:styleId="CE859A8F2D754D2C9657ED7B95D560D5">
    <w:name w:val="CE859A8F2D754D2C9657ED7B95D560D5"/>
  </w:style>
  <w:style w:type="paragraph" w:customStyle="1" w:styleId="E0D96AADCBED4555AB9F49F77A1E12D3">
    <w:name w:val="E0D96AADCBED4555AB9F49F77A1E12D3"/>
  </w:style>
  <w:style w:type="paragraph" w:customStyle="1" w:styleId="537832747A674298A2E89C79DB4E3FFA">
    <w:name w:val="537832747A674298A2E89C79DB4E3FFA"/>
  </w:style>
  <w:style w:type="paragraph" w:customStyle="1" w:styleId="64A9DDAB381D43AA948B7EF4DEFD0D42">
    <w:name w:val="64A9DDAB381D43AA948B7EF4DEFD0D42"/>
  </w:style>
  <w:style w:type="paragraph" w:customStyle="1" w:styleId="017BECB73BA142F5BC9A83F31C4DAC94">
    <w:name w:val="017BECB73BA142F5BC9A83F31C4DAC94"/>
  </w:style>
  <w:style w:type="paragraph" w:customStyle="1" w:styleId="128AFDD99FB8428783F5BA1DF6E837CB">
    <w:name w:val="128AFDD99FB8428783F5BA1DF6E837CB"/>
  </w:style>
  <w:style w:type="paragraph" w:customStyle="1" w:styleId="94E801220F044DC49119FBB710E0E9ED">
    <w:name w:val="94E801220F044DC49119FBB710E0E9ED"/>
  </w:style>
  <w:style w:type="paragraph" w:customStyle="1" w:styleId="3AF59E8D4CB0460F8F84D9D05A68E006">
    <w:name w:val="3AF59E8D4CB0460F8F84D9D05A68E006"/>
  </w:style>
  <w:style w:type="paragraph" w:customStyle="1" w:styleId="15380B959FF64F85A42C41C51653819C">
    <w:name w:val="15380B959FF64F85A42C41C51653819C"/>
  </w:style>
  <w:style w:type="paragraph" w:customStyle="1" w:styleId="EF5C17ABD8214E1A97E54D838B393C1C">
    <w:name w:val="EF5C17ABD8214E1A97E54D838B393C1C"/>
  </w:style>
  <w:style w:type="paragraph" w:customStyle="1" w:styleId="808D503B079F4F45A7B779572179CBDF">
    <w:name w:val="808D503B079F4F45A7B779572179CBDF"/>
  </w:style>
  <w:style w:type="paragraph" w:customStyle="1" w:styleId="64A9844402C64D01A504195B2458C433">
    <w:name w:val="64A9844402C64D01A504195B2458C433"/>
  </w:style>
  <w:style w:type="paragraph" w:customStyle="1" w:styleId="47B0A08B3E494948B7F2E61C4779F00E">
    <w:name w:val="47B0A08B3E494948B7F2E61C4779F00E"/>
  </w:style>
  <w:style w:type="paragraph" w:customStyle="1" w:styleId="D417E8408CEB4E849743642F0BE659E7">
    <w:name w:val="D417E8408CEB4E849743642F0BE659E7"/>
  </w:style>
  <w:style w:type="paragraph" w:customStyle="1" w:styleId="D2212EA2FCD342DEABC689269AAB07BB">
    <w:name w:val="D2212EA2FCD342DEABC689269AAB07BB"/>
  </w:style>
  <w:style w:type="paragraph" w:customStyle="1" w:styleId="DBC25F19E9684EEFB19E24D4DF536E7E">
    <w:name w:val="DBC25F19E9684EEFB19E24D4DF536E7E"/>
  </w:style>
  <w:style w:type="paragraph" w:customStyle="1" w:styleId="F9E1490F01E94C4B829B6D421F1DFAA1">
    <w:name w:val="F9E1490F01E94C4B829B6D421F1DFAA1"/>
  </w:style>
  <w:style w:type="paragraph" w:customStyle="1" w:styleId="4DDF829887184A6DA5AF9EC6A57F6232">
    <w:name w:val="4DDF829887184A6DA5AF9EC6A57F6232"/>
  </w:style>
  <w:style w:type="paragraph" w:customStyle="1" w:styleId="69C000EBB9094D7996C22FDE5C9612A2">
    <w:name w:val="69C000EBB9094D7996C22FDE5C9612A2"/>
  </w:style>
  <w:style w:type="paragraph" w:customStyle="1" w:styleId="1E81AB4B86B346EF8D222A23A63DF1AD">
    <w:name w:val="1E81AB4B86B346EF8D222A23A63DF1AD"/>
  </w:style>
  <w:style w:type="paragraph" w:customStyle="1" w:styleId="EBA6B56111F747128D807EF06D302ACB">
    <w:name w:val="EBA6B56111F747128D807EF06D302ACB"/>
  </w:style>
  <w:style w:type="paragraph" w:customStyle="1" w:styleId="78C558435F14408D8B2148BF05B3EB71">
    <w:name w:val="78C558435F14408D8B2148BF05B3EB71"/>
  </w:style>
  <w:style w:type="paragraph" w:customStyle="1" w:styleId="2B5BA5B97F584DCDB63148D437E7C91F">
    <w:name w:val="2B5BA5B97F584DCDB63148D437E7C91F"/>
    <w:rsid w:val="00934EC4"/>
  </w:style>
  <w:style w:type="paragraph" w:customStyle="1" w:styleId="E02FC124C3864D93B2916156B249AFDE">
    <w:name w:val="E02FC124C3864D93B2916156B249AFDE"/>
    <w:rsid w:val="00934EC4"/>
  </w:style>
  <w:style w:type="paragraph" w:customStyle="1" w:styleId="3C8661FF441749C9B4BE41D7FF8C95D3">
    <w:name w:val="3C8661FF441749C9B4BE41D7FF8C95D3"/>
    <w:rsid w:val="00934EC4"/>
  </w:style>
  <w:style w:type="paragraph" w:customStyle="1" w:styleId="8370C77D882146EB9CB4B85100F7F267">
    <w:name w:val="8370C77D882146EB9CB4B85100F7F267"/>
    <w:rsid w:val="00934EC4"/>
  </w:style>
  <w:style w:type="paragraph" w:customStyle="1" w:styleId="F9F63F33B8564354A3D34B996058E72D">
    <w:name w:val="F9F63F33B8564354A3D34B996058E72D"/>
    <w:rsid w:val="00934EC4"/>
  </w:style>
  <w:style w:type="paragraph" w:customStyle="1" w:styleId="315DD743FE824D76868EBE8BC2E34108">
    <w:name w:val="315DD743FE824D76868EBE8BC2E34108"/>
    <w:rsid w:val="00934EC4"/>
  </w:style>
  <w:style w:type="paragraph" w:customStyle="1" w:styleId="5CA567D5EA284E6C84455293473E4EB0">
    <w:name w:val="5CA567D5EA284E6C84455293473E4EB0"/>
    <w:rsid w:val="00934EC4"/>
  </w:style>
  <w:style w:type="paragraph" w:customStyle="1" w:styleId="306FF585A3604197A7DB34FFABA15EB6">
    <w:name w:val="306FF585A3604197A7DB34FFABA15EB6"/>
    <w:rsid w:val="00934EC4"/>
  </w:style>
  <w:style w:type="paragraph" w:customStyle="1" w:styleId="8C10C1AEE4C34CE99C2FD50A536A3035">
    <w:name w:val="8C10C1AEE4C34CE99C2FD50A536A3035"/>
    <w:rsid w:val="00934EC4"/>
  </w:style>
  <w:style w:type="paragraph" w:customStyle="1" w:styleId="BC0744EFD9244D5D9B8F763D42F120ED">
    <w:name w:val="BC0744EFD9244D5D9B8F763D42F120ED"/>
    <w:rsid w:val="00934EC4"/>
  </w:style>
  <w:style w:type="paragraph" w:customStyle="1" w:styleId="A6C6748653A54BFA9A34235FFD29C320">
    <w:name w:val="A6C6748653A54BFA9A34235FFD29C320"/>
    <w:rsid w:val="00934EC4"/>
  </w:style>
  <w:style w:type="paragraph" w:customStyle="1" w:styleId="D28AEA2592CD499AB23CD0BB0E0C8A12">
    <w:name w:val="D28AEA2592CD499AB23CD0BB0E0C8A12"/>
    <w:rsid w:val="00934EC4"/>
  </w:style>
  <w:style w:type="paragraph" w:customStyle="1" w:styleId="F2E56EAE1ACB40AF93F5F68E410C8C95">
    <w:name w:val="F2E56EAE1ACB40AF93F5F68E410C8C95"/>
    <w:rsid w:val="00934EC4"/>
  </w:style>
  <w:style w:type="paragraph" w:customStyle="1" w:styleId="D8E746106FE2460CA299D0913BAD4AB1">
    <w:name w:val="D8E746106FE2460CA299D0913BAD4AB1"/>
    <w:rsid w:val="00934EC4"/>
  </w:style>
  <w:style w:type="paragraph" w:customStyle="1" w:styleId="26B60353F8854891A67988791E172040">
    <w:name w:val="26B60353F8854891A67988791E172040"/>
    <w:rsid w:val="00934EC4"/>
  </w:style>
  <w:style w:type="paragraph" w:customStyle="1" w:styleId="FDC3BE4BA3BB4A7BB341EFB5A0131132">
    <w:name w:val="FDC3BE4BA3BB4A7BB341EFB5A0131132"/>
    <w:rsid w:val="00934EC4"/>
  </w:style>
  <w:style w:type="paragraph" w:customStyle="1" w:styleId="BC45BBC70E954654B960BDD200793BA7">
    <w:name w:val="BC45BBC70E954654B960BDD200793BA7"/>
    <w:rsid w:val="00934EC4"/>
  </w:style>
  <w:style w:type="paragraph" w:customStyle="1" w:styleId="0C1AF9CA0C2B4B85835FB495EAFDCF71">
    <w:name w:val="0C1AF9CA0C2B4B85835FB495EAFDCF71"/>
    <w:rsid w:val="00934EC4"/>
  </w:style>
  <w:style w:type="paragraph" w:customStyle="1" w:styleId="AD624DD862FC48228F943E5C42FDFC72">
    <w:name w:val="AD624DD862FC48228F943E5C42FDFC72"/>
    <w:rsid w:val="00934EC4"/>
  </w:style>
  <w:style w:type="paragraph" w:customStyle="1" w:styleId="9B1B5BFC524946E1BD92926F1E6CDBDF">
    <w:name w:val="9B1B5BFC524946E1BD92926F1E6CDBDF"/>
    <w:rsid w:val="00934EC4"/>
  </w:style>
  <w:style w:type="paragraph" w:customStyle="1" w:styleId="D97F5C1BB0E144E898AF4AB2F1ABED9E">
    <w:name w:val="D97F5C1BB0E144E898AF4AB2F1ABED9E"/>
    <w:rsid w:val="00934EC4"/>
  </w:style>
  <w:style w:type="paragraph" w:customStyle="1" w:styleId="6212DE5B267D45D99B37C66E4CF47922">
    <w:name w:val="6212DE5B267D45D99B37C66E4CF47922"/>
    <w:rsid w:val="00934EC4"/>
  </w:style>
  <w:style w:type="paragraph" w:customStyle="1" w:styleId="E9202F653FA44CBEBD03EC26E30D3921">
    <w:name w:val="E9202F653FA44CBEBD03EC26E30D3921"/>
    <w:rsid w:val="00934EC4"/>
  </w:style>
  <w:style w:type="paragraph" w:customStyle="1" w:styleId="0D57980D397C4445BFE5549209C272C6">
    <w:name w:val="0D57980D397C4445BFE5549209C272C6"/>
    <w:rsid w:val="00934EC4"/>
  </w:style>
  <w:style w:type="paragraph" w:customStyle="1" w:styleId="F83B09FF10CF42D2BC8CD1B4433AA42F">
    <w:name w:val="F83B09FF10CF42D2BC8CD1B4433AA42F"/>
    <w:rsid w:val="00934EC4"/>
  </w:style>
  <w:style w:type="paragraph" w:customStyle="1" w:styleId="64077857E87048438A2B4224EC972BC8">
    <w:name w:val="64077857E87048438A2B4224EC972BC8"/>
    <w:rsid w:val="00934EC4"/>
  </w:style>
  <w:style w:type="paragraph" w:customStyle="1" w:styleId="A59AEC7587A743C58A79CDFB730637CF">
    <w:name w:val="A59AEC7587A743C58A79CDFB730637CF"/>
    <w:rsid w:val="00934EC4"/>
  </w:style>
  <w:style w:type="paragraph" w:customStyle="1" w:styleId="C3A3BC255A8F4E488FFE168502DAC5D5">
    <w:name w:val="C3A3BC255A8F4E488FFE168502DAC5D5"/>
    <w:rsid w:val="00934EC4"/>
  </w:style>
  <w:style w:type="paragraph" w:customStyle="1" w:styleId="6C9274B3648147CD89515AB0C03AD40A">
    <w:name w:val="6C9274B3648147CD89515AB0C03AD40A"/>
    <w:rsid w:val="00934EC4"/>
  </w:style>
  <w:style w:type="paragraph" w:customStyle="1" w:styleId="B72F2B7048F64B9B9F63050ABC110C04">
    <w:name w:val="B72F2B7048F64B9B9F63050ABC110C04"/>
    <w:rsid w:val="00934EC4"/>
  </w:style>
  <w:style w:type="paragraph" w:customStyle="1" w:styleId="2763D237261A4C4E884FC549474FC810">
    <w:name w:val="2763D237261A4C4E884FC549474FC810"/>
    <w:rsid w:val="00934EC4"/>
  </w:style>
  <w:style w:type="paragraph" w:customStyle="1" w:styleId="854EA442D69E4F3D9FA11D295E73E104">
    <w:name w:val="854EA442D69E4F3D9FA11D295E73E104"/>
    <w:rsid w:val="00934EC4"/>
  </w:style>
  <w:style w:type="paragraph" w:customStyle="1" w:styleId="EC1AE5C245364746AA0808C0774E715E">
    <w:name w:val="EC1AE5C245364746AA0808C0774E715E"/>
    <w:rsid w:val="00934EC4"/>
  </w:style>
  <w:style w:type="paragraph" w:customStyle="1" w:styleId="27C75A207BE9482B81E39F70DBEDC989">
    <w:name w:val="27C75A207BE9482B81E39F70DBEDC989"/>
    <w:rsid w:val="00934EC4"/>
  </w:style>
  <w:style w:type="paragraph" w:customStyle="1" w:styleId="62A6EDFA0376404D8ACF46114301939A">
    <w:name w:val="62A6EDFA0376404D8ACF46114301939A"/>
    <w:rsid w:val="00934EC4"/>
  </w:style>
  <w:style w:type="paragraph" w:customStyle="1" w:styleId="99A6192B2FAE4BE99B15D1E4D327C675">
    <w:name w:val="99A6192B2FAE4BE99B15D1E4D327C675"/>
    <w:rsid w:val="00934EC4"/>
  </w:style>
  <w:style w:type="paragraph" w:customStyle="1" w:styleId="A3859A6ED43D4E22AB2780C063512CF8">
    <w:name w:val="A3859A6ED43D4E22AB2780C063512CF8"/>
    <w:rsid w:val="00934EC4"/>
  </w:style>
  <w:style w:type="paragraph" w:customStyle="1" w:styleId="B71BE21B79BE49BBAB87A5DE663EBE9A">
    <w:name w:val="B71BE21B79BE49BBAB87A5DE663EBE9A"/>
    <w:rsid w:val="00934EC4"/>
  </w:style>
  <w:style w:type="paragraph" w:customStyle="1" w:styleId="BEDF3027E0404736977D1A32A5FCCDD8">
    <w:name w:val="BEDF3027E0404736977D1A32A5FCCDD8"/>
    <w:rsid w:val="00934EC4"/>
  </w:style>
  <w:style w:type="paragraph" w:customStyle="1" w:styleId="C1F6F68C1E8445418A13101F0B134B74">
    <w:name w:val="C1F6F68C1E8445418A13101F0B134B74"/>
    <w:rsid w:val="00934EC4"/>
  </w:style>
  <w:style w:type="paragraph" w:customStyle="1" w:styleId="44D44C23A9C446E8AC601503AB25B3BB">
    <w:name w:val="44D44C23A9C446E8AC601503AB25B3BB"/>
    <w:rsid w:val="00934EC4"/>
  </w:style>
  <w:style w:type="paragraph" w:customStyle="1" w:styleId="678083934EFA46758EF2E9DE0B278A79">
    <w:name w:val="678083934EFA46758EF2E9DE0B278A79"/>
    <w:rsid w:val="00934EC4"/>
  </w:style>
  <w:style w:type="paragraph" w:customStyle="1" w:styleId="37980A70305C48F78E8159CDC213921A">
    <w:name w:val="37980A70305C48F78E8159CDC213921A"/>
    <w:rsid w:val="00934EC4"/>
  </w:style>
  <w:style w:type="paragraph" w:customStyle="1" w:styleId="1505374940344398B81721124DF2E47A">
    <w:name w:val="1505374940344398B81721124DF2E47A"/>
    <w:rsid w:val="00934EC4"/>
  </w:style>
  <w:style w:type="paragraph" w:customStyle="1" w:styleId="E3E45240DBCE4E52AEB95707C1A3921F">
    <w:name w:val="E3E45240DBCE4E52AEB95707C1A3921F"/>
    <w:rsid w:val="00934EC4"/>
  </w:style>
  <w:style w:type="paragraph" w:customStyle="1" w:styleId="13701FE5889C6D4AB1ADA65A388A5C72">
    <w:name w:val="13701FE5889C6D4AB1ADA65A388A5C72"/>
    <w:rsid w:val="00A53FEF"/>
    <w:pPr>
      <w:spacing w:after="0" w:line="240" w:lineRule="auto"/>
    </w:pPr>
    <w:rPr>
      <w:sz w:val="24"/>
      <w:szCs w:val="24"/>
    </w:rPr>
  </w:style>
  <w:style w:type="paragraph" w:customStyle="1" w:styleId="8CE8F2D84D6BAF48AF6A8FEFA4C21543">
    <w:name w:val="8CE8F2D84D6BAF48AF6A8FEFA4C21543"/>
    <w:rsid w:val="00A53FEF"/>
    <w:pPr>
      <w:spacing w:after="0" w:line="240" w:lineRule="auto"/>
    </w:pPr>
    <w:rPr>
      <w:sz w:val="24"/>
      <w:szCs w:val="24"/>
    </w:rPr>
  </w:style>
  <w:style w:type="paragraph" w:customStyle="1" w:styleId="B01609B3BD9BF949B275C28D390FF1CC">
    <w:name w:val="B01609B3BD9BF949B275C28D390FF1CC"/>
    <w:rsid w:val="00A53FEF"/>
    <w:pPr>
      <w:spacing w:after="0" w:line="240" w:lineRule="auto"/>
    </w:pPr>
    <w:rPr>
      <w:sz w:val="24"/>
      <w:szCs w:val="24"/>
    </w:rPr>
  </w:style>
  <w:style w:type="paragraph" w:customStyle="1" w:styleId="8F21DD47A796AC4D90A415FC46B42420">
    <w:name w:val="8F21DD47A796AC4D90A415FC46B42420"/>
    <w:rsid w:val="00A53FEF"/>
    <w:pPr>
      <w:spacing w:after="0" w:line="240" w:lineRule="auto"/>
    </w:pPr>
    <w:rPr>
      <w:sz w:val="24"/>
      <w:szCs w:val="24"/>
    </w:rPr>
  </w:style>
  <w:style w:type="paragraph" w:customStyle="1" w:styleId="659F597BA48E2147837B8FC1F4D64423">
    <w:name w:val="659F597BA48E2147837B8FC1F4D64423"/>
    <w:rsid w:val="00A53FEF"/>
    <w:pPr>
      <w:spacing w:after="0" w:line="240" w:lineRule="auto"/>
    </w:pPr>
    <w:rPr>
      <w:sz w:val="24"/>
      <w:szCs w:val="24"/>
    </w:rPr>
  </w:style>
  <w:style w:type="paragraph" w:customStyle="1" w:styleId="341D9E366D30A04885922AE5012F83FD">
    <w:name w:val="341D9E366D30A04885922AE5012F83FD"/>
    <w:rsid w:val="00A53FEF"/>
    <w:pPr>
      <w:spacing w:after="0" w:line="240" w:lineRule="auto"/>
    </w:pPr>
    <w:rPr>
      <w:sz w:val="24"/>
      <w:szCs w:val="24"/>
    </w:rPr>
  </w:style>
  <w:style w:type="paragraph" w:customStyle="1" w:styleId="371D9A4E1A54934B9088C379121A60C2">
    <w:name w:val="371D9A4E1A54934B9088C379121A60C2"/>
    <w:rsid w:val="00A53FEF"/>
    <w:pPr>
      <w:spacing w:after="0" w:line="240" w:lineRule="auto"/>
    </w:pPr>
    <w:rPr>
      <w:sz w:val="24"/>
      <w:szCs w:val="24"/>
    </w:rPr>
  </w:style>
  <w:style w:type="paragraph" w:customStyle="1" w:styleId="5469B0D47516CD4E89799F624BD4C9F1">
    <w:name w:val="5469B0D47516CD4E89799F624BD4C9F1"/>
    <w:rsid w:val="00A53FEF"/>
    <w:pPr>
      <w:spacing w:after="0" w:line="240" w:lineRule="auto"/>
    </w:pPr>
    <w:rPr>
      <w:sz w:val="24"/>
      <w:szCs w:val="24"/>
    </w:rPr>
  </w:style>
  <w:style w:type="paragraph" w:customStyle="1" w:styleId="44CF489ACE9A3C43A11DFAEEFA7ABC14">
    <w:name w:val="44CF489ACE9A3C43A11DFAEEFA7ABC14"/>
    <w:rsid w:val="00A53FEF"/>
    <w:pPr>
      <w:spacing w:after="0" w:line="240" w:lineRule="auto"/>
    </w:pPr>
    <w:rPr>
      <w:sz w:val="24"/>
      <w:szCs w:val="24"/>
    </w:rPr>
  </w:style>
  <w:style w:type="paragraph" w:customStyle="1" w:styleId="9EF7E6602661B441A37BD5E6C808CD66">
    <w:name w:val="9EF7E6602661B441A37BD5E6C808CD66"/>
    <w:rsid w:val="00A53FEF"/>
    <w:pPr>
      <w:spacing w:after="0" w:line="240" w:lineRule="auto"/>
    </w:pPr>
    <w:rPr>
      <w:sz w:val="24"/>
      <w:szCs w:val="24"/>
    </w:rPr>
  </w:style>
  <w:style w:type="paragraph" w:customStyle="1" w:styleId="6F7927E9FFADDB4DBF23DF903B81421A">
    <w:name w:val="6F7927E9FFADDB4DBF23DF903B81421A"/>
    <w:rsid w:val="00A53FEF"/>
    <w:pPr>
      <w:spacing w:after="0" w:line="240" w:lineRule="auto"/>
    </w:pPr>
    <w:rPr>
      <w:sz w:val="24"/>
      <w:szCs w:val="24"/>
    </w:rPr>
  </w:style>
  <w:style w:type="paragraph" w:customStyle="1" w:styleId="C71A8B4E9A01B14DBD646F7099CDCD79">
    <w:name w:val="C71A8B4E9A01B14DBD646F7099CDCD79"/>
    <w:rsid w:val="00A53FEF"/>
    <w:pPr>
      <w:spacing w:after="0" w:line="240" w:lineRule="auto"/>
    </w:pPr>
    <w:rPr>
      <w:sz w:val="24"/>
      <w:szCs w:val="24"/>
    </w:rPr>
  </w:style>
  <w:style w:type="paragraph" w:customStyle="1" w:styleId="E4EDBEE184E0914FB9FCDCE623F9BD6A">
    <w:name w:val="E4EDBEE184E0914FB9FCDCE623F9BD6A"/>
    <w:rsid w:val="00A53FEF"/>
    <w:pPr>
      <w:spacing w:after="0" w:line="240" w:lineRule="auto"/>
    </w:pPr>
    <w:rPr>
      <w:sz w:val="24"/>
      <w:szCs w:val="24"/>
    </w:rPr>
  </w:style>
  <w:style w:type="paragraph" w:customStyle="1" w:styleId="27019E5E89661843B04F5B0918D51168">
    <w:name w:val="27019E5E89661843B04F5B0918D51168"/>
    <w:rsid w:val="00A53FEF"/>
    <w:pPr>
      <w:spacing w:after="0" w:line="240" w:lineRule="auto"/>
    </w:pPr>
    <w:rPr>
      <w:sz w:val="24"/>
      <w:szCs w:val="24"/>
    </w:rPr>
  </w:style>
  <w:style w:type="paragraph" w:customStyle="1" w:styleId="5C123852759C7043B11A7DD38C5701FD">
    <w:name w:val="5C123852759C7043B11A7DD38C5701FD"/>
    <w:rsid w:val="00A53FEF"/>
    <w:pPr>
      <w:spacing w:after="0" w:line="240" w:lineRule="auto"/>
    </w:pPr>
    <w:rPr>
      <w:sz w:val="24"/>
      <w:szCs w:val="24"/>
    </w:rPr>
  </w:style>
  <w:style w:type="paragraph" w:customStyle="1" w:styleId="7681AFCCA86D2D4C83A8D14E568B5772">
    <w:name w:val="7681AFCCA86D2D4C83A8D14E568B5772"/>
    <w:rsid w:val="00A53FEF"/>
    <w:pPr>
      <w:spacing w:after="0" w:line="240" w:lineRule="auto"/>
    </w:pPr>
    <w:rPr>
      <w:sz w:val="24"/>
      <w:szCs w:val="24"/>
    </w:rPr>
  </w:style>
  <w:style w:type="paragraph" w:customStyle="1" w:styleId="FE93391289970F40A712FAAF5A83EA6C">
    <w:name w:val="FE93391289970F40A712FAAF5A83EA6C"/>
    <w:rsid w:val="00A53FEF"/>
    <w:pPr>
      <w:spacing w:after="0" w:line="240" w:lineRule="auto"/>
    </w:pPr>
    <w:rPr>
      <w:sz w:val="24"/>
      <w:szCs w:val="24"/>
    </w:rPr>
  </w:style>
  <w:style w:type="paragraph" w:customStyle="1" w:styleId="9F52080028BDAE44B7DD21084054B59A">
    <w:name w:val="9F52080028BDAE44B7DD21084054B59A"/>
    <w:rsid w:val="00A53FEF"/>
    <w:pPr>
      <w:spacing w:after="0" w:line="240" w:lineRule="auto"/>
    </w:pPr>
    <w:rPr>
      <w:sz w:val="24"/>
      <w:szCs w:val="24"/>
    </w:rPr>
  </w:style>
  <w:style w:type="paragraph" w:customStyle="1" w:styleId="12E4773A8C6DC94A932A8C12281EB09E">
    <w:name w:val="12E4773A8C6DC94A932A8C12281EB09E"/>
    <w:rsid w:val="00A53FEF"/>
    <w:pPr>
      <w:spacing w:after="0" w:line="240" w:lineRule="auto"/>
    </w:pPr>
    <w:rPr>
      <w:sz w:val="24"/>
      <w:szCs w:val="24"/>
    </w:rPr>
  </w:style>
  <w:style w:type="paragraph" w:customStyle="1" w:styleId="CB6BBB03C574E84187EB1D2B0D75F84A">
    <w:name w:val="CB6BBB03C574E84187EB1D2B0D75F84A"/>
    <w:rsid w:val="00A53FEF"/>
    <w:pPr>
      <w:spacing w:after="0" w:line="240" w:lineRule="auto"/>
    </w:pPr>
    <w:rPr>
      <w:sz w:val="24"/>
      <w:szCs w:val="24"/>
    </w:rPr>
  </w:style>
  <w:style w:type="paragraph" w:customStyle="1" w:styleId="A7A1B42FCE707E4E93C4E8AF3C9B802D">
    <w:name w:val="A7A1B42FCE707E4E93C4E8AF3C9B802D"/>
    <w:rsid w:val="00A53FEF"/>
    <w:pPr>
      <w:spacing w:after="0" w:line="240" w:lineRule="auto"/>
    </w:pPr>
    <w:rPr>
      <w:sz w:val="24"/>
      <w:szCs w:val="24"/>
    </w:rPr>
  </w:style>
  <w:style w:type="paragraph" w:customStyle="1" w:styleId="CCCD6074B3A4534F8F7AC913E74F2F9D">
    <w:name w:val="CCCD6074B3A4534F8F7AC913E74F2F9D"/>
    <w:rsid w:val="00A53FEF"/>
    <w:pPr>
      <w:spacing w:after="0" w:line="240" w:lineRule="auto"/>
    </w:pPr>
    <w:rPr>
      <w:sz w:val="24"/>
      <w:szCs w:val="24"/>
    </w:rPr>
  </w:style>
  <w:style w:type="paragraph" w:customStyle="1" w:styleId="06E60C45C4C2604EB5ED222DAF63788A">
    <w:name w:val="06E60C45C4C2604EB5ED222DAF63788A"/>
    <w:rsid w:val="00A53FEF"/>
    <w:pPr>
      <w:spacing w:after="0" w:line="240" w:lineRule="auto"/>
    </w:pPr>
    <w:rPr>
      <w:sz w:val="24"/>
      <w:szCs w:val="24"/>
    </w:rPr>
  </w:style>
  <w:style w:type="paragraph" w:customStyle="1" w:styleId="DB1BDA1CED38DB4AAABB8D010B0418C3">
    <w:name w:val="DB1BDA1CED38DB4AAABB8D010B0418C3"/>
    <w:rsid w:val="00A53FEF"/>
    <w:pPr>
      <w:spacing w:after="0" w:line="240" w:lineRule="auto"/>
    </w:pPr>
    <w:rPr>
      <w:sz w:val="24"/>
      <w:szCs w:val="24"/>
    </w:rPr>
  </w:style>
  <w:style w:type="paragraph" w:customStyle="1" w:styleId="BC1FFA931F4F064780DD72FAC8C64539">
    <w:name w:val="BC1FFA931F4F064780DD72FAC8C64539"/>
    <w:rsid w:val="00A53FEF"/>
    <w:pPr>
      <w:spacing w:after="0" w:line="240" w:lineRule="auto"/>
    </w:pPr>
    <w:rPr>
      <w:sz w:val="24"/>
      <w:szCs w:val="24"/>
    </w:rPr>
  </w:style>
  <w:style w:type="paragraph" w:customStyle="1" w:styleId="2D9693646B996F428B209997E11BB584">
    <w:name w:val="2D9693646B996F428B209997E11BB584"/>
    <w:rsid w:val="00A53FEF"/>
    <w:pPr>
      <w:spacing w:after="0" w:line="240" w:lineRule="auto"/>
    </w:pPr>
    <w:rPr>
      <w:sz w:val="24"/>
      <w:szCs w:val="24"/>
    </w:rPr>
  </w:style>
  <w:style w:type="paragraph" w:customStyle="1" w:styleId="21481B7D1B5F144FB3176B52D2827C5C">
    <w:name w:val="21481B7D1B5F144FB3176B52D2827C5C"/>
    <w:rsid w:val="00A53FE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508A1-ED12-4352-BFE5-9256697DF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17E727-C16B-754E-BE79-34D80262C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C:\Users\ansross\AppData\Roaming\Microsoft\Templates\Curriculum vitae.dotx</Template>
  <TotalTime>208</TotalTime>
  <Pages>3</Pages>
  <Words>1187</Words>
  <Characters>6772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7944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Anne SPencer Ross</dc:creator>
  <cp:keywords/>
  <cp:lastModifiedBy>Annie R</cp:lastModifiedBy>
  <cp:revision>8</cp:revision>
  <cp:lastPrinted>2017-11-30T01:23:00Z</cp:lastPrinted>
  <dcterms:created xsi:type="dcterms:W3CDTF">2017-11-13T18:10:00Z</dcterms:created>
  <dcterms:modified xsi:type="dcterms:W3CDTF">2017-11-30T02:41:00Z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TC101695599990</vt:lpwstr>
  </property>
</Properties>
</file>